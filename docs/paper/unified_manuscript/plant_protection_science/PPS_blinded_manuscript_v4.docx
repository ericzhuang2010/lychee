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line="360" w:lineRule="auto" w:before="0" w:after="120"/>
      </w:pPr>
      <w:r>
        <w:rPr>
          <w:rFonts w:ascii="Times New Roman" w:hAnsi="Times New Roman"/>
          <w:color w:val="000000"/>
          <w:sz w:val="24"/>
        </w:rPr>
        <w:t xml:space="preserve">Manuscript type: </w:t>
      </w:r>
      <w:r>
        <w:rPr>
          <w:rFonts w:ascii="Times New Roman" w:hAnsi="Times New Roman"/>
          <w:b/>
          <w:color w:val="000000"/>
          <w:sz w:val="24"/>
        </w:rPr>
        <w:t>original paper</w:t>
      </w:r>
    </w:p>
    <w:p>
      <w:pPr>
        <w:keepNext/>
        <w:widowControl/>
        <w:spacing w:line="360" w:lineRule="auto" w:before="0" w:after="160"/>
      </w:pPr>
      <w:r>
        <w:rPr>
          <w:rFonts w:ascii="Times New Roman" w:hAnsi="Times New Roman"/>
          <w:b/>
          <w:i w:val="0"/>
          <w:color w:val="000000"/>
          <w:sz w:val="28"/>
        </w:rPr>
        <w:t xml:space="preserve">Differences among lychee cultivars in responses to </w:t>
      </w:r>
      <w:r>
        <w:rPr>
          <w:rFonts w:ascii="Times New Roman" w:hAnsi="Times New Roman"/>
          <w:b/>
          <w:i/>
          <w:color w:val="000000"/>
          <w:sz w:val="28"/>
        </w:rPr>
        <w:t>Peronophythora litchii</w:t>
      </w:r>
      <w:r>
        <w:rPr>
          <w:rFonts w:ascii="Times New Roman" w:hAnsi="Times New Roman"/>
          <w:b/>
          <w:i w:val="0"/>
          <w:color w:val="000000"/>
          <w:sz w:val="28"/>
        </w:rPr>
        <w:t xml:space="preserve"> implicate cell wall and carbohydrate remodeling</w:t>
      </w:r>
    </w:p>
    <w:p>
      <w:pPr>
        <w:widowControl/>
        <w:spacing w:line="360" w:lineRule="auto" w:before="0" w:after="120"/>
        <w:jc w:val="both"/>
      </w:pPr>
      <w:r>
        <w:rPr>
          <w:rFonts w:ascii="Times New Roman" w:hAnsi="Times New Roman"/>
          <w:b/>
          <w:color w:val="000000"/>
          <w:sz w:val="24"/>
        </w:rPr>
        <w:t xml:space="preserve">Abstract: </w:t>
      </w:r>
      <w:r>
        <w:rPr>
          <w:rFonts w:ascii="Times New Roman" w:hAnsi="Times New Roman"/>
          <w:i w:val="0"/>
          <w:color w:val="000000"/>
          <w:sz w:val="24"/>
        </w:rPr>
        <w:t xml:space="preserve">Litchi downy blight, caused by the oomycete </w:t>
      </w:r>
      <w:r>
        <w:rPr>
          <w:rFonts w:ascii="Times New Roman" w:hAnsi="Times New Roman"/>
          <w:i/>
          <w:color w:val="000000"/>
          <w:sz w:val="24"/>
        </w:rPr>
        <w:t>Peronophythora litchii</w:t>
      </w:r>
      <w:r>
        <w:rPr>
          <w:rFonts w:ascii="Times New Roman" w:hAnsi="Times New Roman"/>
          <w:i w:val="0"/>
          <w:color w:val="000000"/>
          <w:sz w:val="24"/>
        </w:rPr>
        <w:t xml:space="preserve"> C.C. Chen ex W.H. Ko, H.S. Chang, H.J. Su, C.C. Chen &amp; L.S. Leu, damages lychee (</w:t>
      </w:r>
      <w:r>
        <w:rPr>
          <w:rFonts w:ascii="Times New Roman" w:hAnsi="Times New Roman"/>
          <w:i/>
          <w:color w:val="000000"/>
          <w:sz w:val="24"/>
        </w:rPr>
        <w:t>Litchi chinensis</w:t>
      </w:r>
      <w:r>
        <w:rPr>
          <w:rFonts w:ascii="Times New Roman" w:hAnsi="Times New Roman"/>
          <w:i w:val="0"/>
          <w:color w:val="000000"/>
          <w:sz w:val="24"/>
        </w:rPr>
        <w:t xml:space="preserve"> Sonn.) leaves, flowers and fruit. We reanalysed five public RNA-sequencing cohorts to identify cultivar-dependent infection responses and test their transfer across tissues and times. Discovery in Guiwei and Yurong1 leaves tested 19 445 expressed genes. Two hundred and six genes passed genome-wide testing, mappability and gene-model quality control; 16 remained stable under alternative quantification, statistical analysis, expression filtering, leave-one-library-out analysis and mapping checks. Twelve internally robust genes formed the highest supported tier and included candidates involved in sugar transport, starch metabolism, cell-wall remodelling, lipid signalling and RNA metabolism. In an independent pericarp time course, LITCHI005518, encoding an alpha-xylosidase, and LITCHI001963 showed same-direction cultivar-dependent effects, whereas five genes reversed direction. A frozen 206-gene signature changed between leaf and fruit and across infection times. Most of 18 earlier candidates responded within at least one cultivar, but none passed the genome-wide cultivar-interaction criterion. These results distinguish general infection responses from cultivar-dependent effects and prioritise testable targets for experimental validation.</w:t>
      </w:r>
    </w:p>
    <w:p>
      <w:pPr>
        <w:widowControl/>
        <w:spacing w:line="360" w:lineRule="auto" w:before="0" w:after="200"/>
        <w:jc w:val="both"/>
      </w:pPr>
      <w:r>
        <w:rPr>
          <w:rFonts w:ascii="Times New Roman" w:hAnsi="Times New Roman"/>
          <w:b/>
          <w:color w:val="000000"/>
          <w:sz w:val="24"/>
        </w:rPr>
        <w:t xml:space="preserve">Keywords: </w:t>
      </w:r>
      <w:r>
        <w:rPr>
          <w:rFonts w:ascii="Times New Roman" w:hAnsi="Times New Roman"/>
          <w:color w:val="000000"/>
          <w:sz w:val="24"/>
        </w:rPr>
        <w:t>oomycete disease; host response; differential expression; transcript usage; reproducible bioinformatics; crop improvement</w:t>
      </w:r>
    </w:p>
    <w:p>
      <w:pPr>
        <w:keepNext/>
        <w:widowControl/>
        <w:spacing w:line="360" w:lineRule="auto" w:before="200" w:after="60"/>
      </w:pPr>
      <w:r>
        <w:rPr>
          <w:rFonts w:ascii="Times New Roman" w:hAnsi="Times New Roman"/>
          <w:b/>
          <w:i w:val="0"/>
          <w:color w:val="000000"/>
          <w:sz w:val="24"/>
        </w:rPr>
        <w:t>INTRODUCTION</w:t>
      </w:r>
    </w:p>
    <w:p>
      <w:pPr>
        <w:widowControl/>
        <w:spacing w:line="360" w:lineRule="auto" w:before="0" w:after="120"/>
        <w:jc w:val="both"/>
      </w:pPr>
      <w:r>
        <w:rPr>
          <w:rFonts w:ascii="Times New Roman" w:hAnsi="Times New Roman"/>
          <w:b w:val="0"/>
          <w:i w:val="0"/>
          <w:color w:val="000000"/>
          <w:sz w:val="24"/>
        </w:rPr>
        <w:t>Lychee (</w:t>
      </w:r>
      <w:r>
        <w:rPr>
          <w:rFonts w:ascii="Times New Roman" w:hAnsi="Times New Roman"/>
          <w:b w:val="0"/>
          <w:i/>
          <w:color w:val="000000"/>
          <w:sz w:val="24"/>
        </w:rPr>
        <w:t>Litchi chinensis</w:t>
      </w:r>
      <w:r>
        <w:rPr>
          <w:rFonts w:ascii="Times New Roman" w:hAnsi="Times New Roman"/>
          <w:b w:val="0"/>
          <w:i w:val="0"/>
          <w:color w:val="000000"/>
          <w:sz w:val="24"/>
        </w:rPr>
        <w:t xml:space="preserve"> Sonn.) is an important subtropical fruit crop grown widely in southern China and Southeast Asia. Litchi downy blight, caused by the oomycete </w:t>
      </w:r>
      <w:r>
        <w:rPr>
          <w:rFonts w:ascii="Times New Roman" w:hAnsi="Times New Roman"/>
          <w:b w:val="0"/>
          <w:i/>
          <w:color w:val="000000"/>
          <w:sz w:val="24"/>
        </w:rPr>
        <w:t>Peronophythora litchii</w:t>
      </w:r>
      <w:r>
        <w:rPr>
          <w:rFonts w:ascii="Times New Roman" w:hAnsi="Times New Roman"/>
          <w:b w:val="0"/>
          <w:i w:val="0"/>
          <w:color w:val="000000"/>
          <w:sz w:val="24"/>
        </w:rPr>
        <w:t>, attacks young leaves, inflorescences and fruit and contributes to serious field and postharvest losses. Cultivars differ in disease response, but the host processes associated with that variation remain incompletely resolved. Disease management still relies heavily on chemical protection, while resistance breeding requires candidates that can be tested as markers or functional determinants. The immediate biological problem is therefore to identify host genes whose infection responses differ among cultivars while separating them from genes that mark infection in all cultivars.</w:t>
      </w:r>
    </w:p>
    <w:p>
      <w:pPr>
        <w:widowControl/>
        <w:spacing w:line="360" w:lineRule="auto" w:before="0" w:after="120"/>
        <w:jc w:val="both"/>
      </w:pPr>
      <w:r>
        <w:rPr>
          <w:rFonts w:ascii="Times New Roman" w:hAnsi="Times New Roman"/>
          <w:b w:val="0"/>
          <w:i w:val="0"/>
          <w:color w:val="000000"/>
          <w:sz w:val="24"/>
        </w:rPr>
        <w:t xml:space="preserve">Previous studies provide several clues about the lychee response to </w:t>
      </w:r>
      <w:r>
        <w:rPr>
          <w:rFonts w:ascii="Times New Roman" w:hAnsi="Times New Roman"/>
          <w:b w:val="0"/>
          <w:i/>
          <w:color w:val="000000"/>
          <w:sz w:val="24"/>
        </w:rPr>
        <w:t>P. litchii</w:t>
      </w:r>
      <w:r>
        <w:rPr>
          <w:rFonts w:ascii="Times New Roman" w:hAnsi="Times New Roman"/>
          <w:b w:val="0"/>
          <w:i w:val="0"/>
          <w:color w:val="000000"/>
          <w:sz w:val="24"/>
        </w:rPr>
        <w:t>. A pericarp time course showed distinct early transcriptional programmes in susceptible and resistant cultivars (Sun et al. 2019), and the pathogen effector PlAvh202 promotes virulence by destabilising a host enzyme required for ethylene biosynthesis (Li et al. 2023). A pathogen transcriptome has also catalogued molecular machinery used during infection (Sun et al. 2017). ATP-regulated antioxidant and phenolic responses have been reported during litchi fruit pathogen infection (Yi et al. 2010), and LcCDPK expression changes under downy mildew stress (Liu et al. 2023). These studies establish biologically plausible defence pathways, but they differ in cultivar, tissue and sampling time. A gene highlighted in one experiment may therefore represent a general infection response, a cultivar-dependent response or a feature of the sampled tissue and time. Public RNA-sequencing datasets spanning cultivars, leaves and fruit, and several infection times make these possibilities testable within a common framework.</w:t>
      </w:r>
    </w:p>
    <w:p>
      <w:pPr>
        <w:widowControl/>
        <w:spacing w:line="360" w:lineRule="auto" w:before="0" w:after="120"/>
        <w:jc w:val="both"/>
      </w:pPr>
      <w:r>
        <w:rPr>
          <w:rFonts w:ascii="Times New Roman" w:hAnsi="Times New Roman"/>
          <w:b w:val="0"/>
          <w:i w:val="0"/>
          <w:color w:val="000000"/>
          <w:sz w:val="24"/>
        </w:rPr>
        <w:t xml:space="preserve">Our central question was which lychee genes change differently after </w:t>
      </w:r>
      <w:r>
        <w:rPr>
          <w:rFonts w:ascii="Times New Roman" w:hAnsi="Times New Roman"/>
          <w:b w:val="0"/>
          <w:i/>
          <w:color w:val="000000"/>
          <w:sz w:val="24"/>
        </w:rPr>
        <w:t>P. litchii</w:t>
      </w:r>
      <w:r>
        <w:rPr>
          <w:rFonts w:ascii="Times New Roman" w:hAnsi="Times New Roman"/>
          <w:b w:val="0"/>
          <w:i w:val="0"/>
          <w:color w:val="000000"/>
          <w:sz w:val="24"/>
        </w:rPr>
        <w:t xml:space="preserve"> infection in different cultivars. This question is more specific than asking which genes change after infection. A gene strongly induced in both cultivars may participate in a general defence response but does not explain how cultivar responses differ. A cultivar-by-infection interaction instead tests whether the magnitude or direction of the infection response differs between cultivars. That distinction is important for prioritising candidates related to host variation and is statistically demanding because the available studies generally contain only three deposited libraries per cultivar and treatment group. Credible candidates therefore require genome-wide error control, checks for ambiguous read mapping and gene models, sensitivity analyses, and evaluation in independent biological contexts.</w:t>
      </w:r>
    </w:p>
    <w:p>
      <w:pPr>
        <w:widowControl/>
        <w:spacing w:line="360" w:lineRule="auto" w:before="0" w:after="120"/>
        <w:jc w:val="both"/>
      </w:pPr>
      <w:r>
        <w:rPr>
          <w:rFonts w:ascii="Times New Roman" w:hAnsi="Times New Roman"/>
          <w:b w:val="0"/>
          <w:i w:val="0"/>
          <w:color w:val="000000"/>
          <w:sz w:val="24"/>
        </w:rPr>
        <w:t>The project began with an exploratory reanalysis of the GSE201243 leaf dataset, which compared mock-inoculated and infected Guiwei and Yurong1 leaves 24 h after inoculation. Per-cultivar analyses nominated 18 genes with defence-related annotations and several stress- and hormone-associated promoter motifs. Because selection and characterisation occurred within one cohort, these findings established infection-response hypotheses but did not provide a genome-wide test of cultivar differences. We therefore treat this stage as exploratory and evaluate its candidates against the estimand they originally represented.</w:t>
      </w:r>
    </w:p>
    <w:p>
      <w:pPr>
        <w:widowControl/>
        <w:spacing w:line="360" w:lineRule="auto" w:before="0" w:after="120"/>
        <w:jc w:val="both"/>
      </w:pPr>
      <w:r>
        <w:rPr>
          <w:rFonts w:ascii="Times New Roman" w:hAnsi="Times New Roman"/>
          <w:b w:val="0"/>
          <w:i w:val="0"/>
          <w:color w:val="000000"/>
          <w:sz w:val="24"/>
        </w:rPr>
        <w:t>After the exploratory work, we registered a distinct genome-wide analysis and fixed the roles of five public cohorts, the statistical models, decision thresholds and independent evaluations before confirmatory outcomes were computed. We tested 19 445 expressed genes for differences in infection response between Guiwei and Yurong1, assessed stability under alternative quantification and statistical procedures, and evaluated frozen candidates in independent pericarp and leaf-fruit datasets. The objectives were to identify quality-controlled cultivar-dependent responses, determine which signals survived internal perturbations, measure their transport across biological contexts, and integrate gene-level, pathway, transcript-usage, annotation and promoter evidence without allowing weaker evidence to replace expression support.</w:t>
      </w:r>
    </w:p>
    <w:p>
      <w:pPr>
        <w:keepNext/>
        <w:widowControl/>
        <w:spacing w:line="360" w:lineRule="auto" w:before="200" w:after="60"/>
      </w:pPr>
      <w:r>
        <w:rPr>
          <w:rFonts w:ascii="Times New Roman" w:hAnsi="Times New Roman"/>
          <w:b/>
          <w:i w:val="0"/>
          <w:color w:val="000000"/>
          <w:sz w:val="24"/>
        </w:rPr>
        <w:t>MATERIAL AND METHODS</w:t>
      </w:r>
    </w:p>
    <w:p>
      <w:pPr>
        <w:widowControl/>
        <w:spacing w:line="360" w:lineRule="auto" w:before="0" w:after="120"/>
        <w:jc w:val="both"/>
      </w:pPr>
      <w:r>
        <w:rPr>
          <w:rFonts w:ascii="Times New Roman" w:hAnsi="Times New Roman"/>
          <w:b/>
          <w:color w:val="000000"/>
          <w:sz w:val="24"/>
        </w:rPr>
        <w:t xml:space="preserve">Study design and registration. </w:t>
      </w:r>
      <w:r>
        <w:rPr>
          <w:rFonts w:ascii="Times New Roman" w:hAnsi="Times New Roman"/>
          <w:b w:val="0"/>
          <w:i w:val="0"/>
          <w:color w:val="000000"/>
          <w:sz w:val="24"/>
        </w:rPr>
        <w:t>The exploratory stage preceded registration. Protocol version 1.0.0 was frozen on 18 August 2026 before any confirmatory expression outcome was computed, and subsequent amendments were time-stamped and classified as outcome-blind or post-outcome technical changes. Five public cohorts had fixed, non-interchangeable roles (Table 1; Figure 1A). PRJNA830488/GSE201243 was the sole discovery cohort; PRJNA450886 was the primary cross-context evaluation; PRJNA922966/GSE222651 tested generic infection transfer; PRJNA922965/GSE222650 supplied small-RNA data; and PRJNA1090613/GSE262200 remained exploratory because time and resistance metadata were unresolved. Discovery membership, signature weights and thresholds were frozen before external data were processed. We use cross-context support, rather than replication, for a passing external test because the external cohort differs in tissue, comparator or design. The amendment log records 20 outcome-blind clarifications, implementation corrections and optimisations made before discovery or external expression outcomes were viewed, plus three post-outcome amendments confined to technical quality control and manifest verification. The primary external study had been published and its broad conclusions were known before registration, but its count matrix was not processed until roles and thresholds had been fixed. The staged external unlock was therefore a workflow-enforced computational safeguard rather than experimental blinding. Frozen denotes a result fixed at a recorded checkpoint; robustness refers only to prespecified sensitivity analyses within discovery; and orthogonal evidence could not replace expression support.</w:t>
      </w:r>
    </w:p>
    <w:p>
      <w:pPr>
        <w:widowControl/>
        <w:spacing w:line="360" w:lineRule="auto" w:before="0" w:after="120"/>
        <w:jc w:val="both"/>
      </w:pPr>
      <w:r>
        <w:rPr>
          <w:rFonts w:ascii="Times New Roman" w:hAnsi="Times New Roman"/>
          <w:b/>
          <w:color w:val="000000"/>
          <w:sz w:val="24"/>
        </w:rPr>
        <w:t xml:space="preserve">Data provenance and eligibility. </w:t>
      </w:r>
      <w:r>
        <w:rPr>
          <w:rFonts w:ascii="Times New Roman" w:hAnsi="Times New Roman"/>
          <w:b w:val="0"/>
          <w:i w:val="0"/>
          <w:color w:val="000000"/>
          <w:sz w:val="24"/>
        </w:rPr>
        <w:t xml:space="preserve">National Center for Biotechnology Information and Gene Expression Omnibus metadata for all five cohorts were reconciled into a biological-unit registry. The historical search log was not retained, so database coverage was reconstructed retrospectively and is not presented as prospective provenance. A super-series duplicate was collapsed; PRJNA1157370 was excluded because it used Colletotrichum gloeosporioides, and PRJNA268587/GSE63658 was excluded because it examined fruit senescence and storage without </w:t>
      </w:r>
      <w:r>
        <w:rPr>
          <w:rFonts w:ascii="Times New Roman" w:hAnsi="Times New Roman"/>
          <w:b w:val="0"/>
          <w:i/>
          <w:color w:val="000000"/>
          <w:sz w:val="24"/>
        </w:rPr>
        <w:t>P. litchii</w:t>
      </w:r>
      <w:r>
        <w:rPr>
          <w:rFonts w:ascii="Times New Roman" w:hAnsi="Times New Roman"/>
          <w:b w:val="0"/>
          <w:i w:val="0"/>
          <w:color w:val="000000"/>
          <w:sz w:val="24"/>
        </w:rPr>
        <w:t xml:space="preserve"> inoculation. The five prespecified cohorts therefore remained eligible. The primary discovery model required at least three included libraries in every cultivar-treatment cell. Because source-tree, pooling, harvest and extraction independence were not reported, inferential q-values remain conditional on the deposited libraries representing independent biological units.</w:t>
      </w:r>
    </w:p>
    <w:p>
      <w:pPr>
        <w:widowControl/>
        <w:spacing w:line="360" w:lineRule="auto" w:before="0" w:after="120"/>
        <w:jc w:val="both"/>
      </w:pPr>
      <w:r>
        <w:rPr>
          <w:rFonts w:ascii="Times New Roman" w:hAnsi="Times New Roman"/>
          <w:b/>
          <w:color w:val="000000"/>
          <w:sz w:val="24"/>
        </w:rPr>
        <w:t xml:space="preserve">Preprocessing and quality control. </w:t>
      </w:r>
      <w:r>
        <w:rPr>
          <w:rFonts w:ascii="Times New Roman" w:hAnsi="Times New Roman"/>
          <w:i w:val="0"/>
          <w:color w:val="000000"/>
          <w:sz w:val="24"/>
        </w:rPr>
        <w:t>The host SCAU_Lch_v2.0 assembly (Hu et al. 2022) and pathogen reference were combined with prefixed contig names to absorb pathogen-derived reads. Paired reads were checked, trimmed with fastp (Chen et al. 2018), aligned by STAR two-pass mapping (Dobin et al. 2013), counted with featureCounts (Liao et al. 2014) and independently quantified with Salmon (Patro et al. 2017). Libraries required at least 10 million surviving read pairs and 40% uniquely aligned reads. Exon uniqueness was measured with GenMap (Pockrandt et al. 2020), and candidate-level observed-mapping checks tested whether individual effects depended on ambiguously mapped reads. All 12 discovery libraries passed the prespecified library-level gates.</w:t>
      </w:r>
    </w:p>
    <w:p>
      <w:pPr>
        <w:widowControl/>
        <w:spacing w:line="360" w:lineRule="auto" w:before="0" w:after="120"/>
        <w:jc w:val="both"/>
      </w:pPr>
      <w:r>
        <w:rPr>
          <w:rFonts w:ascii="Times New Roman" w:hAnsi="Times New Roman"/>
          <w:b/>
          <w:color w:val="000000"/>
          <w:sz w:val="24"/>
        </w:rPr>
        <w:t xml:space="preserve">Genome-wide discovery. </w:t>
      </w:r>
      <w:r>
        <w:rPr>
          <w:rFonts w:ascii="Times New Roman" w:hAnsi="Times New Roman"/>
          <w:i w:val="0"/>
          <w:color w:val="000000"/>
          <w:sz w:val="24"/>
        </w:rPr>
        <w:t>DESeq2 fitted gene counts as cultivar + treatment + cultivar:treatment, with Guiwei and mock as reference levels (Love et al. 2014). The primary interaction coefficient estimates the difference between the infected-minus-mock response in Yurong1 and that in Guiwei. Genes required counts of at least 10 in at least three libraries. Statistical candidates required genome-wide Benjamini-Hochberg q &lt; 0.05 and an absolute interaction log2 fold change of at least log2(1.5) (Benjamini &amp; Hochberg 1995). The registered rule tested the point null of zero interaction and then applied the effect filter to the observed estimate. Post hoc sensitivity analyses tested the composite null that the absolute effect did not exceed log2(1.5) and calculated apeglm false-sign-or-small values (Zhu et al. 2019); neither analysis altered frozen membership. Unshrunken maximum-likelihood estimates are reported, whereas shrunken effects were used only for signature weights.</w:t>
      </w:r>
    </w:p>
    <w:p>
      <w:pPr>
        <w:widowControl/>
        <w:spacing w:line="360" w:lineRule="auto" w:before="0" w:after="120"/>
        <w:jc w:val="both"/>
      </w:pPr>
      <w:r>
        <w:rPr>
          <w:rFonts w:ascii="Times New Roman" w:hAnsi="Times New Roman"/>
          <w:b/>
          <w:color w:val="000000"/>
          <w:sz w:val="24"/>
        </w:rPr>
        <w:t xml:space="preserve">Exploratory-candidate audit. </w:t>
      </w:r>
      <w:r>
        <w:rPr>
          <w:rFonts w:ascii="Times New Roman" w:hAnsi="Times New Roman"/>
          <w:i w:val="0"/>
          <w:color w:val="000000"/>
          <w:sz w:val="24"/>
        </w:rPr>
        <w:t>To match the estimand used in the first-stage selection, separate infected-versus-mock DESeq2 models were fitted within Guiwei and Yurong1 using the same count matrix and 19 445-gene universe. Benjamini-Hochberg adjustment was performed genome-wide within each cultivar. These results were interpreted as within-cultivar infection responsiveness and were kept distinct from the cultivar-by-infection interaction. The 18 exploratory candidates were also subjected to the same exon-mappability and gene-model eligibility checks as genome-wide candidates. The first-stage exploratory pipeline used TopHat2/Bowtie2 alignment (Kim et al. 2013), HTSeq union-mode counting (Anders et al. 2015), and TBtools and PlantCARE for structural and promoter analyses (Chen et al. 2020; Lescot et al. 2002).</w:t>
      </w:r>
    </w:p>
    <w:p>
      <w:pPr>
        <w:widowControl/>
        <w:spacing w:line="360" w:lineRule="auto" w:before="0" w:after="120"/>
        <w:jc w:val="both"/>
      </w:pPr>
      <w:r>
        <w:rPr>
          <w:rFonts w:ascii="Times New Roman" w:hAnsi="Times New Roman"/>
          <w:b/>
          <w:color w:val="000000"/>
          <w:sz w:val="24"/>
        </w:rPr>
        <w:t xml:space="preserve">Internal robustness. </w:t>
      </w:r>
      <w:r>
        <w:rPr>
          <w:rFonts w:ascii="Times New Roman" w:hAnsi="Times New Roman"/>
          <w:b w:val="0"/>
          <w:i w:val="0"/>
          <w:color w:val="000000"/>
          <w:sz w:val="24"/>
        </w:rPr>
        <w:t>Each frozen gene was retested using Salmon gene-level counts, edgeR quasi-likelihood interaction inference (Robinson et al. 2010), a counts-per-million expression filter and all leave-one-library-out refits. The Salmon gate required direction agreement and an absolute effect difference of no more than 0.5 log2 units. edgeR used the same design and coefficient with robust dispersion estimation and required genome-wide q &lt; 0.10 plus direction agreement. The leave-one-out gate required direction agreement in all 12 refits and q &lt; 0.10 in at least 10. Gates were combined conjunctively, followed by observed-mapping sensitivity; no additive evidence score was used. edgeR applied TMM normalisation, robust dispersion estimation and quasi-likelihood testing, with Benjamini-Hochberg adjustment over the same 19 445-gene universe. The expression-filter analysis refitted the primary model after a counts-per-million filter rather than filtering a completed result. Pathway robustness likewise required agreement across competitive and rotation tests, leading-edge deletion and the matched-null comparison. A candidate passed only when every applicable requirement was met.</w:t>
      </w:r>
    </w:p>
    <w:p>
      <w:pPr>
        <w:widowControl/>
        <w:spacing w:line="360" w:lineRule="auto" w:before="0" w:after="120"/>
        <w:jc w:val="both"/>
      </w:pPr>
      <w:r>
        <w:rPr>
          <w:rFonts w:ascii="Times New Roman" w:hAnsi="Times New Roman"/>
          <w:b/>
          <w:color w:val="000000"/>
          <w:sz w:val="24"/>
        </w:rPr>
        <w:t xml:space="preserve">External evaluation and signed signature. </w:t>
      </w:r>
      <w:r>
        <w:rPr>
          <w:rFonts w:ascii="Times New Roman" w:hAnsi="Times New Roman"/>
          <w:i w:val="0"/>
          <w:color w:val="000000"/>
          <w:sz w:val="24"/>
        </w:rPr>
        <w:t>PRJNA450886 was analysed as cultivar by treatment by time, with time categorical and 24 h the reference. The primary estimand was the Heiye-minus-Guiwei difference in infection response at 24 h; 6-h and 48-h contrasts were secondary. Candidate tests used Benjamini-Hochberg adjustment over the complete candidate-by-contrast family, an absolute log2 fold-change threshold of log2(1.5), a confidence interval excluding zero and discovery-direction agreement. Significant opposite-direction effects were recorded separately. PRJNA922966 was analysed as tissue + treatment + tissue:treatment for generic-transfer tests. A frozen library-level signed score summarised the 206 genes, with shrunken discovery effects used as weights.</w:t>
      </w:r>
    </w:p>
    <w:p>
      <w:pPr>
        <w:widowControl/>
        <w:spacing w:line="360" w:lineRule="auto" w:before="0" w:after="120"/>
        <w:jc w:val="both"/>
      </w:pPr>
      <w:r>
        <w:rPr>
          <w:rFonts w:ascii="Times New Roman" w:hAnsi="Times New Roman"/>
          <w:b/>
          <w:color w:val="000000"/>
          <w:sz w:val="24"/>
        </w:rPr>
        <w:t xml:space="preserve">Pathways and transcript usage. </w:t>
      </w:r>
      <w:r>
        <w:rPr>
          <w:rFonts w:ascii="Times New Roman" w:hAnsi="Times New Roman"/>
          <w:i w:val="0"/>
          <w:color w:val="000000"/>
          <w:sz w:val="24"/>
        </w:rPr>
        <w:t>Plant Reactome memberships were transported to lychee through one-to-one Oryza orthologues (Naithani et al. 2024). Discovery used the frozen interaction statistic, and pathway robustness combined competitive testing with camera (Wu &amp; Smyth 2012), rotation testing with ROAST (Wu et al. 2010), leading-edge deletion and an expression- and length-matched null. Transcript usage was tested from Salmon transcript abundances with DRIMSeq and DEXSeq under stageR stage-wise error control (Anders et al. 2012; Nowicka &amp; Robinson 2016; Van den Berge et al. 2017). A registered conditional gate required interpretable gene- and transcript-level error control before event-level results could be reported.</w:t>
      </w:r>
    </w:p>
    <w:p>
      <w:pPr>
        <w:widowControl/>
        <w:spacing w:line="360" w:lineRule="auto" w:before="0" w:after="120"/>
        <w:jc w:val="both"/>
      </w:pPr>
      <w:r>
        <w:rPr>
          <w:rFonts w:ascii="Times New Roman" w:hAnsi="Times New Roman"/>
          <w:b/>
          <w:color w:val="000000"/>
          <w:sz w:val="24"/>
        </w:rPr>
        <w:t xml:space="preserve">Annotation and orthogonal evidence. </w:t>
      </w:r>
      <w:r>
        <w:rPr>
          <w:rFonts w:ascii="Times New Roman" w:hAnsi="Times New Roman"/>
          <w:i w:val="0"/>
          <w:color w:val="000000"/>
          <w:sz w:val="24"/>
        </w:rPr>
        <w:t>Representative proteins were selected by longest coding sequence with lexicographic tie-breaking. Reviewed Swiss-Prot DIAMOND matches (The UniProt Consortium 2023), InterPro/Pfam domains and one-to-one Oryza orthology formed separate annotation classes (Buchfink et al. 2015; Jones et al. 2014). Promoter analysis tested 927 JASPAR plant motifs in strand-aware 1-kb and 2-kb windows against 100 expression- and GC-matched backgrounds, with AME as the primary enrichment test (McLeay &amp; Bailey 2010; Rauluseviciute et al. 2024). Robustness required passing at least 80 backgrounds in both windows, and FIMO provided sensitivity testing (Grant et al. 2011). The PmiREN bulk archive was audited before small-RNA analysis (Guo et al. 2020); no study-derived reference was substituted if an exact species reference was absent.</w:t>
      </w:r>
    </w:p>
    <w:p>
      <w:pPr>
        <w:widowControl/>
        <w:spacing w:line="360" w:lineRule="auto" w:before="0" w:after="120"/>
        <w:jc w:val="both"/>
      </w:pPr>
      <w:r>
        <w:rPr>
          <w:rFonts w:ascii="Times New Roman" w:hAnsi="Times New Roman"/>
          <w:b/>
          <w:color w:val="000000"/>
          <w:sz w:val="24"/>
        </w:rPr>
        <w:t xml:space="preserve">Controlled promoter audit. </w:t>
      </w:r>
      <w:r>
        <w:rPr>
          <w:rFonts w:ascii="Times New Roman" w:hAnsi="Times New Roman"/>
          <w:b w:val="0"/>
          <w:i w:val="0"/>
          <w:color w:val="000000"/>
          <w:sz w:val="24"/>
        </w:rPr>
        <w:t>A separate post hoc analysis examined whether the exploratory PlantCARE result depended on its background construction. The published totals for six reported element strings and one standard TCA-element variant were held fixed while the same scoring and multiplicity correction were applied to two backgrounds: 100 000 simulated sets of eighteen 2-kb sequences at 34% GC and 100 genomic sets matched by expression and promoter-GC quintiles. The randomized-GC rerun closely reproduced the exploratory pattern. Against matched genomic promoters, ARE lost significance, ABRE gained it, and MeJA-responsive, TCA and TC-rich classes remained significant. The comparison is provenance-limited because the original observed-motif input table was not archived and recounting the current canonical promoters reproduced the published total only for ARE. It was therefore treated as an audit of background sensitivity, not as evidence of regulatory function.</w:t>
      </w:r>
    </w:p>
    <w:p>
      <w:pPr>
        <w:widowControl/>
        <w:spacing w:line="360" w:lineRule="auto" w:before="0" w:after="120"/>
        <w:jc w:val="both"/>
      </w:pPr>
      <w:r>
        <w:rPr>
          <w:rFonts w:ascii="Times New Roman" w:hAnsi="Times New Roman"/>
          <w:b/>
          <w:color w:val="000000"/>
          <w:sz w:val="24"/>
        </w:rPr>
        <w:t xml:space="preserve">Power, evidence tiers and reproducibility. </w:t>
      </w:r>
      <w:r>
        <w:rPr>
          <w:rFonts w:ascii="Times New Roman" w:hAnsi="Times New Roman"/>
          <w:i w:val="0"/>
          <w:color w:val="000000"/>
          <w:sz w:val="24"/>
        </w:rPr>
        <w:t>Negative-binomial simulations retained fitted means, dispersions, main effects and size factors while injecting balanced positive and negative interactions. Tier A required discovery, complete internal robustness, cross-context support, clean mapping and annotation, and attributable orthogonal evidence; Tier B required discovery and complete internal robustness with partial or non-testable external evidence; Tier C was reserved for a robust, externally supported pathway. Snakemake workflows enforced staged analysis and SHA-256 manifests (Mölder et al. 2021). Complete tables, software versions, amendments and figure-generation checks are supplied in the supplementary archive.</w:t>
      </w:r>
    </w:p>
    <w:p>
      <w:pPr>
        <w:widowControl/>
        <w:spacing w:line="360" w:lineRule="auto" w:before="0" w:after="120"/>
        <w:jc w:val="both"/>
      </w:pPr>
      <w:r>
        <w:rPr>
          <w:rFonts w:ascii="Times New Roman" w:hAnsi="Times New Roman"/>
          <w:b/>
          <w:color w:val="000000"/>
          <w:sz w:val="24"/>
        </w:rPr>
        <w:t xml:space="preserve">Simulation design. </w:t>
      </w:r>
      <w:r>
        <w:rPr>
          <w:rFonts w:ascii="Times New Roman" w:hAnsi="Times New Roman"/>
          <w:b w:val="0"/>
          <w:i w:val="0"/>
          <w:color w:val="000000"/>
          <w:sz w:val="24"/>
        </w:rPr>
        <w:t>Parametric power calculations used fitted gene means, maximum-a-posteriori dispersions, cultivar and treatment main effects, and library size factors from the discovery counts and the 24-h external subset. Equal numbers of positive and negative interactions were injected at 12 absolute log2 fold changes from 0 to 4, with 100 simulations at each value. Discovery simulations injected 262 targets and applied genome-wide adjustment over 19 445 genes plus the registered effect filter. External simulations injected two targets among 177 frozen genes that passed count and dispersion validity checks and additionally required the prespecified direction and a 95% confidence interval excluding zero. Seven genes measurable in the observed 184-gene contrast were not fit-eligible for simulation. Dispersions were treated as known during simulated refits, so the curves describe conditional detection probability under the fitted designs rather than population-level biological replication.</w:t>
      </w:r>
    </w:p>
    <w:p>
      <w:pPr>
        <w:keepNext/>
        <w:widowControl/>
        <w:spacing w:line="360" w:lineRule="auto" w:before="200" w:after="60"/>
      </w:pPr>
      <w:r>
        <w:rPr>
          <w:rFonts w:ascii="Times New Roman" w:hAnsi="Times New Roman"/>
          <w:b/>
          <w:i w:val="0"/>
          <w:color w:val="000000"/>
          <w:sz w:val="24"/>
        </w:rPr>
        <w:t>RESULTS</w:t>
      </w:r>
    </w:p>
    <w:p>
      <w:pPr>
        <w:widowControl/>
        <w:spacing w:line="360" w:lineRule="auto" w:before="0" w:after="120"/>
        <w:jc w:val="both"/>
      </w:pPr>
      <w:r>
        <w:rPr>
          <w:rFonts w:ascii="Times New Roman" w:hAnsi="Times New Roman"/>
          <w:b w:val="0"/>
          <w:i w:val="0"/>
          <w:color w:val="000000"/>
          <w:sz w:val="24"/>
        </w:rPr>
        <w:t>Discovery quality and genome-wide interaction. All 12 discovery libraries passed technical gates: read survival was 99.56-99.66%, unique alignment 84.44-86.22% and Salmon mapping 80.77-82.56% (Figure 1B). Principal component 1 separated cultivars and explained 54.2% of variance, while component 2 separated infection status and explained 16.1%; no library was isolated from its replicate group (Figure 1C). Among 19 445 expressed genes, 262 met the registered interaction threshold, including 277 genes meeting the significance criterion alone and 5 370 meeting the effect criterion alone. Uniform mappability removed 31 candidates and gene-model control removed 25, leaving 206 frozen candidates (Figure 2A,C). Recomputing the adjustment only among 13 602 QC-eligible genes recovered all 206 and added 12, showing that post-test quality control produced a conservative subset. In post hoc sensitivity analysis, 8 of 262 statistical candidates and 7 of 206 QC-retained candidates passed the composite-null test; apeglm false-sign-or-small values were below 0.05 for 149 and 113 genes, respectively. These checks did not redefine the registered set.</w:t>
      </w:r>
    </w:p>
    <w:p>
      <w:pPr>
        <w:keepNext/>
        <w:jc w:val="center"/>
      </w:pPr>
      <w:r>
        <w:drawing>
          <wp:inline xmlns:a="http://schemas.openxmlformats.org/drawingml/2006/main" xmlns:pic="http://schemas.openxmlformats.org/drawingml/2006/picture">
            <wp:extent cx="4892040" cy="4303583"/>
            <wp:docPr id="1" name="Picture 1" title="Figure 1" descr="Study-design diagram and quality-control summaries for five public cohorts and twelve discovery libraries."/>
            <wp:cNvGraphicFramePr>
              <a:graphicFrameLocks noChangeAspect="1"/>
            </wp:cNvGraphicFramePr>
            <a:graphic>
              <a:graphicData uri="http://schemas.openxmlformats.org/drawingml/2006/picture">
                <pic:pic>
                  <pic:nvPicPr>
                    <pic:cNvPr id="0" name="Figure_1_study_design_and_QC.tif"/>
                    <pic:cNvPicPr/>
                  </pic:nvPicPr>
                  <pic:blipFill>
                    <a:blip r:embed="rId16"/>
                    <a:stretch>
                      <a:fillRect/>
                    </a:stretch>
                  </pic:blipFill>
                  <pic:spPr>
                    <a:xfrm>
                      <a:off x="0" y="0"/>
                      <a:ext cx="4892040" cy="4303583"/>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1. Study cohorts and discovery quality. (A) Five public cohorts with fixed roles. (B) Per-library read survival, STAR unique alignment and Salmon mapping; all 12 discovery libraries passed. (C) Principal components separate cultivar and infection status.</w:t>
      </w:r>
    </w:p>
    <w:p>
      <w:pPr>
        <w:keepNext/>
        <w:widowControl/>
        <w:spacing w:line="240" w:lineRule="auto" w:before="60" w:after="160"/>
        <w:jc w:val="both"/>
      </w:pPr>
      <w:r>
        <w:rPr>
          <w:rFonts w:ascii="Times New Roman" w:hAnsi="Times New Roman"/>
          <w:b w:val="0"/>
          <w:i w:val="0"/>
          <w:color w:val="000000"/>
          <w:sz w:val="20"/>
        </w:rPr>
        <w:t>Table 1. Fixed dataset roles and eligibility.</w:t>
      </w:r>
    </w:p>
    <w:tbl>
      <w:tblPr>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keepNext/>
              <w:spacing w:line="240" w:lineRule="auto" w:after="0" w:before="0"/>
              <w:jc w:val="center"/>
            </w:pPr>
            <w:r>
              <w:rPr>
                <w:rFonts w:ascii="Times New Roman" w:hAnsi="Times New Roman"/>
                <w:b/>
                <w:i w:val="0"/>
                <w:color w:val="000000"/>
                <w:sz w:val="17"/>
              </w:rPr>
              <w:t>Accession</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keepNext/>
              <w:spacing w:line="240" w:lineRule="auto" w:after="0" w:before="0"/>
              <w:jc w:val="left"/>
            </w:pPr>
            <w:r>
              <w:rPr>
                <w:rFonts w:ascii="Times New Roman" w:hAnsi="Times New Roman"/>
                <w:b/>
                <w:i w:val="0"/>
                <w:color w:val="000000"/>
                <w:sz w:val="17"/>
              </w:rPr>
              <w:t>Design</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keepNext/>
              <w:spacing w:line="240" w:lineRule="auto" w:after="0" w:before="0"/>
              <w:jc w:val="center"/>
            </w:pPr>
            <w:r>
              <w:rPr>
                <w:rFonts w:ascii="Times New Roman" w:hAnsi="Times New Roman"/>
                <w:b/>
                <w:i w:val="0"/>
                <w:color w:val="000000"/>
                <w:sz w:val="17"/>
              </w:rPr>
              <w:t>Fixed role</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line="240" w:lineRule="auto" w:after="0" w:before="0"/>
              <w:jc w:val="center"/>
            </w:pPr>
            <w:r>
              <w:rPr>
                <w:rFonts w:ascii="Times New Roman" w:hAnsi="Times New Roman"/>
                <w:b w:val="0"/>
                <w:i w:val="0"/>
                <w:color w:val="000000"/>
                <w:sz w:val="17"/>
              </w:rPr>
              <w:t>PRJNA830488 / GSE201243</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line="240" w:lineRule="auto" w:after="0" w:before="0"/>
              <w:jc w:val="left"/>
            </w:pPr>
            <w:r>
              <w:rPr>
                <w:rFonts w:ascii="Times New Roman" w:hAnsi="Times New Roman"/>
                <w:b w:val="0"/>
                <w:i w:val="0"/>
                <w:color w:val="000000"/>
                <w:sz w:val="17"/>
              </w:rPr>
              <w:t>Guiwei and Yurong1 leaf;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line="240" w:lineRule="auto" w:after="0" w:before="0"/>
              <w:jc w:val="center"/>
            </w:pPr>
            <w:r>
              <w:rPr>
                <w:rFonts w:ascii="Times New Roman" w:hAnsi="Times New Roman"/>
                <w:b w:val="0"/>
                <w:i w:val="0"/>
                <w:color w:val="000000"/>
                <w:sz w:val="17"/>
              </w:rPr>
              <w:t>Discovery</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keepNext/>
              <w:spacing w:line="240" w:lineRule="auto" w:after="0" w:before="0"/>
              <w:jc w:val="center"/>
            </w:pPr>
            <w:r>
              <w:rPr>
                <w:rFonts w:ascii="Times New Roman" w:hAnsi="Times New Roman"/>
                <w:b w:val="0"/>
                <w:i w:val="0"/>
                <w:color w:val="000000"/>
                <w:sz w:val="17"/>
              </w:rPr>
              <w:t>PRJNA450886</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keepNext/>
              <w:spacing w:line="240" w:lineRule="auto" w:after="0" w:before="0"/>
              <w:jc w:val="left"/>
            </w:pPr>
            <w:r>
              <w:rPr>
                <w:rFonts w:ascii="Times New Roman" w:hAnsi="Times New Roman"/>
                <w:b w:val="0"/>
                <w:i w:val="0"/>
                <w:color w:val="000000"/>
                <w:sz w:val="17"/>
              </w:rPr>
              <w:t>Guiwei and Heiye pericarp; 6, 24, 48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keepNext/>
              <w:spacing w:line="240" w:lineRule="auto" w:after="0" w:before="0"/>
              <w:jc w:val="center"/>
            </w:pPr>
            <w:r>
              <w:rPr>
                <w:rFonts w:ascii="Times New Roman" w:hAnsi="Times New Roman"/>
                <w:b w:val="0"/>
                <w:i w:val="0"/>
                <w:color w:val="000000"/>
                <w:sz w:val="17"/>
              </w:rPr>
              <w:t>Primary external</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line="240" w:lineRule="auto" w:after="0" w:before="0"/>
              <w:jc w:val="center"/>
            </w:pPr>
            <w:r>
              <w:rPr>
                <w:rFonts w:ascii="Times New Roman" w:hAnsi="Times New Roman"/>
                <w:b w:val="0"/>
                <w:i w:val="0"/>
                <w:color w:val="000000"/>
                <w:sz w:val="17"/>
              </w:rPr>
              <w:t>PRJNA922966 / GSE222651</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line="240" w:lineRule="auto" w:after="0" w:before="0"/>
              <w:jc w:val="left"/>
            </w:pPr>
            <w:r>
              <w:rPr>
                <w:rFonts w:ascii="Times New Roman" w:hAnsi="Times New Roman"/>
                <w:b w:val="0"/>
                <w:i w:val="0"/>
                <w:color w:val="000000"/>
                <w:sz w:val="17"/>
              </w:rPr>
              <w:t>Feizixiao leaf and fruit;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keepNext/>
              <w:spacing w:line="240" w:lineRule="auto" w:after="0" w:before="0"/>
              <w:jc w:val="center"/>
            </w:pPr>
            <w:r>
              <w:rPr>
                <w:rFonts w:ascii="Times New Roman" w:hAnsi="Times New Roman"/>
                <w:b w:val="0"/>
                <w:i w:val="0"/>
                <w:color w:val="000000"/>
                <w:sz w:val="17"/>
              </w:rPr>
              <w:t>Generic transfer</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keepNext/>
              <w:spacing w:line="240" w:lineRule="auto" w:after="0" w:before="0"/>
              <w:jc w:val="center"/>
            </w:pPr>
            <w:r>
              <w:rPr>
                <w:rFonts w:ascii="Times New Roman" w:hAnsi="Times New Roman"/>
                <w:b w:val="0"/>
                <w:i w:val="0"/>
                <w:color w:val="000000"/>
                <w:sz w:val="17"/>
              </w:rPr>
              <w:t>PRJNA922965 / GSE222650</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keepNext/>
              <w:spacing w:line="240" w:lineRule="auto" w:after="0" w:before="0"/>
              <w:jc w:val="left"/>
            </w:pPr>
            <w:r>
              <w:rPr>
                <w:rFonts w:ascii="Times New Roman" w:hAnsi="Times New Roman"/>
                <w:b w:val="0"/>
                <w:i w:val="0"/>
                <w:color w:val="000000"/>
                <w:sz w:val="17"/>
              </w:rPr>
              <w:t>Feizixiao small RNA;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keepNext/>
              <w:spacing w:line="240" w:lineRule="auto" w:after="0" w:before="0"/>
              <w:jc w:val="center"/>
            </w:pPr>
            <w:r>
              <w:rPr>
                <w:rFonts w:ascii="Times New Roman" w:hAnsi="Times New Roman"/>
                <w:b w:val="0"/>
                <w:i w:val="0"/>
                <w:color w:val="000000"/>
                <w:sz w:val="17"/>
              </w:rPr>
              <w:t>Orthogonal modality</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PRJNA1090613 / GSE262200</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Guiwei and SFZ leaf</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Exploratory only</w:t>
            </w:r>
          </w:p>
        </w:tc>
      </w:tr>
    </w:tbl>
    <w:p>
      <w:pPr>
        <w:widowControl/>
        <w:spacing w:line="360" w:lineRule="auto" w:before="0" w:after="120"/>
        <w:jc w:val="both"/>
      </w:pPr>
      <w:r>
        <w:rPr>
          <w:rFonts w:ascii="Times New Roman" w:hAnsi="Times New Roman"/>
          <w:b w:val="0"/>
          <w:i w:val="0"/>
          <w:color w:val="000000"/>
          <w:sz w:val="24"/>
        </w:rPr>
        <w:t>Exploratory candidates and internal robustness. The exploratory stage identified 17 responsive genes in Guiwei and 117 in Yurong1 and selected 18 defence-related genes. In estimand-aligned confirmatory contrasts, 13 of 18 were significant in Guiwei and 16 of 18 in Yurong1 at genome-wide q &lt; 0.05; 13 and 15, respectively, also exceeded the registered effect threshold. None met the separate cultivar-interaction criterion. LITCHI001510 reached interaction q = 0.080, and LITCHI019519 retained an interaction estimate of -3.33 with q = 0.106. LITCHI009301 and LITCHI028401 failed uniform mappability. Of the 206 frozen genome-wide genes, 196 passed independent quantification, 19 passed the edgeR gate, 205 passed expression filtering and 125 passed all leave-one-out refits. Eighteen passed these gates jointly and 16 remained after observed-mapping checks (Figure 3A). DESeq2 and edgeR estimates correlated at r = 0.995 genome-wide and r = 0.999 among candidates; all candidate directions agreed. The edgeR gate was selective because it required genome-wide q &lt; 0.10, yielding a transparent hierarchy from 262 statistical candidates to a stable core of 16.</w:t>
      </w:r>
    </w:p>
    <w:p>
      <w:pPr>
        <w:keepNext/>
        <w:jc w:val="center"/>
      </w:pPr>
      <w:r>
        <w:drawing>
          <wp:inline xmlns:a="http://schemas.openxmlformats.org/drawingml/2006/main" xmlns:pic="http://schemas.openxmlformats.org/drawingml/2006/picture">
            <wp:extent cx="5486400" cy="4970842"/>
            <wp:docPr id="2" name="Picture 2" title="Figure 2" descr="Genome-wide interaction effects, exploratory-candidate audit and attrition to the internally robust gene set."/>
            <wp:cNvGraphicFramePr>
              <a:graphicFrameLocks noChangeAspect="1"/>
            </wp:cNvGraphicFramePr>
            <a:graphic>
              <a:graphicData uri="http://schemas.openxmlformats.org/drawingml/2006/picture">
                <pic:pic>
                  <pic:nvPicPr>
                    <pic:cNvPr id="0" name="Figure_2_discovery_and_legacy_audit.tif"/>
                    <pic:cNvPicPr/>
                  </pic:nvPicPr>
                  <pic:blipFill>
                    <a:blip r:embed="rId17"/>
                    <a:stretch>
                      <a:fillRect/>
                    </a:stretch>
                  </pic:blipFill>
                  <pic:spPr>
                    <a:xfrm>
                      <a:off x="0" y="0"/>
                      <a:ext cx="5486400" cy="497084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2. Genome-wide discovery and reassessment of exploratory candidates. (A) Interaction effects across 19 445 genes; 262 met the statistical threshold and 206 remained after quality control. (B) Interaction estimates for 18 exploratory candidates. (C) Attrition to the internally robust set.</w:t>
      </w:r>
    </w:p>
    <w:p>
      <w:pPr>
        <w:widowControl/>
        <w:spacing w:line="360" w:lineRule="auto" w:before="0" w:after="120"/>
        <w:jc w:val="both"/>
      </w:pPr>
      <w:r>
        <w:rPr>
          <w:rFonts w:ascii="Times New Roman" w:hAnsi="Times New Roman"/>
          <w:b w:val="0"/>
          <w:i w:val="0"/>
          <w:color w:val="000000"/>
          <w:sz w:val="24"/>
        </w:rPr>
        <w:t>Cross-context outcomes. In the primary 24-h pericarp evaluation, 184 of 206 candidates were measurable. LITCHI005518, encoding an alpha-xylosidase involved in xyloglucan remodelling, and LITCHI001963, an uncharacterised gene with a one-to-one Oryza orthologue, met every criterion in the discovery direction (Table 2; Figure 3C). Five genes, including a beta-glucosidase and a Fe(II)/2-oxoglutarate-dependent dioxygenase, met magnitude and significance criteria in the opposite direction. The remaining outcomes were below the support threshold or not testable. Across measurable genes, discovery and external effects were uncorrelated (Pearson r = -0.05, 95% confidence interval -0.19 to 0.10; Spearman rho = -0.04), and 95 of 184 shared direction. The 16 internally robust genes and two cross-context-supported genes did not overlap. For sets of these sizes drawn from 206 candidates, the expected overlap is 0.16 and the probability of zero overlap under independence is 0.85 (Figure 3B). Because tissue, resistant comparator and time structure differ, the two positive outcomes demonstrate transport across contexts rather than direct phenotype replication.</w:t>
      </w:r>
    </w:p>
    <w:p>
      <w:pPr>
        <w:keepNext/>
        <w:jc w:val="center"/>
      </w:pPr>
      <w:r>
        <w:drawing>
          <wp:inline xmlns:a="http://schemas.openxmlformats.org/drawingml/2006/main" xmlns:pic="http://schemas.openxmlformats.org/drawingml/2006/picture">
            <wp:extent cx="5486400" cy="4841952"/>
            <wp:docPr id="3" name="Picture 3" title="Figure 3" descr="Internal robustness gates, overlap with cross-context support and comparison of discovery with pericarp effects."/>
            <wp:cNvGraphicFramePr>
              <a:graphicFrameLocks noChangeAspect="1"/>
            </wp:cNvGraphicFramePr>
            <a:graphic>
              <a:graphicData uri="http://schemas.openxmlformats.org/drawingml/2006/picture">
                <pic:pic>
                  <pic:nvPicPr>
                    <pic:cNvPr id="0" name="Figure_3_robustness_and_external_evaluation.tif"/>
                    <pic:cNvPicPr/>
                  </pic:nvPicPr>
                  <pic:blipFill>
                    <a:blip r:embed="rId18"/>
                    <a:stretch>
                      <a:fillRect/>
                    </a:stretch>
                  </pic:blipFill>
                  <pic:spPr>
                    <a:xfrm>
                      <a:off x="0" y="0"/>
                      <a:ext cx="5486400" cy="484195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3. Internal robustness and primary external evaluation. (A) Retention by each robustness gate. (B) The 16 internally robust and two cross-context-supported genes do not overlap. (C) Discovery effects against 24-h pericarp effects; the diagonal is a visual reference.</w:t>
      </w:r>
    </w:p>
    <w:p>
      <w:r>
        <w:br w:type="page"/>
      </w:r>
    </w:p>
    <w:p>
      <w:pPr>
        <w:widowControl/>
        <w:spacing w:line="240" w:lineRule="auto" w:before="60" w:after="160"/>
        <w:jc w:val="both"/>
      </w:pPr>
      <w:r>
        <w:rPr>
          <w:rFonts w:ascii="Times New Roman" w:hAnsi="Times New Roman"/>
          <w:b w:val="0"/>
          <w:i w:val="0"/>
          <w:color w:val="000000"/>
          <w:sz w:val="20"/>
        </w:rPr>
        <w:t>Table 2. Supported and opposite-direction genes in the primary external evaluation. Effects are cultivar-by-infection interaction log2 fold changes; external intervals are 95% confidence intervals.</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Gene</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left"/>
            </w:pPr>
            <w:r>
              <w:rPr>
                <w:rFonts w:ascii="Times New Roman" w:hAnsi="Times New Roman"/>
                <w:b/>
                <w:i w:val="0"/>
                <w:color w:val="000000"/>
                <w:sz w:val="15"/>
              </w:rPr>
              <w:t>Annotation</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Discovery log2FC</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Discovery q</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External log2FC (95% CI)</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External q</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Outcome</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LITCHI005518</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Alpha-xylosidase 1</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0.025</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+0.67 (+0.32 to +1.02)</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0.007</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Supported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LITCHI001963</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Uncharacterised; 1:1 Oryza orthologue</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-1.41</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0.024</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-0.94 (-1.43 to -0.46)</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0.007</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Supported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LITCHI030761</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Caffeoylshikimate esterase</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-0.92</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0.040</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+1.31 (+0.78 to +1.85)</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0.0002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LITCHI029534</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Thiamine thiazole synthase 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+1.48</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0.002</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-1.04 (-1.61 to -0.48)</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0.010</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LITCHI021860</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Phosphatidylinositol 4-kinase gamma 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-0.65</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0.032</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+0.97 (+0.39 to +1.54)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0.029</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LITCHI008313</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Beta-glucosidase 44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+0.90</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0.045</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-1.12 (-1.81 to -0.44)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0.034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LITCHI001700</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Fe(II)/2-OG-dependent dioxygenase 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+3.70</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0.033</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-2.00 (-3.24 to -0.77)</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0.035</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bl>
    <w:p>
      <w:pPr>
        <w:widowControl/>
        <w:spacing w:line="360" w:lineRule="auto" w:before="0" w:after="120"/>
        <w:jc w:val="both"/>
      </w:pPr>
      <w:r>
        <w:rPr>
          <w:rFonts w:ascii="Times New Roman" w:hAnsi="Times New Roman"/>
          <w:b/>
          <w:color w:val="000000"/>
          <w:sz w:val="24"/>
        </w:rPr>
        <w:t xml:space="preserve">Signatures, pathways and transcript usage. </w:t>
      </w:r>
      <w:r>
        <w:rPr>
          <w:rFonts w:ascii="Times New Roman" w:hAnsi="Times New Roman"/>
          <w:b w:val="0"/>
          <w:i w:val="0"/>
          <w:color w:val="000000"/>
          <w:sz w:val="24"/>
        </w:rPr>
        <w:t>The frozen 206-gene score tracked infection positively in leaf (0.107, q = 0.0015) and negatively in fruit (-0.181, q &lt; 0.001), with a significant tissue interaction (0.289, q &lt; 0.001). In pericarp, the score was 0.109 at 24 h (95% confidence interval -0.079 to 0.297, q = 0.349) and -0.240 at 48 h (95% confidence interval -0.428 to -0.052, q = 0.043), demonstrating tissue and temporal dependence (Figure 4B). Six pathways were discovered, but none passed the primary external gates; circadian rhythm alone survived every internal pathway perturbation (Figure 4A). The conditional transcript-usage gate passed and identified 225 events across 152 genes among 15 790 tested transcripts. In the primary external cohort, 125 events were measurable but below support thresholds and 100 were not testable; annotation incompatibility prevented event-level testing in the generic-transfer cohort (Figure 5). In the exploratory cohort, four transcript-usage events met support criteria and five were contradictory, but these outcomes remained descriptive because time and resistance metadata could not be standardised. Transcript-level rewiring between cultivars is therefore internally supported but lacks confirmatory transport to a prespecified external setting. The exploratory signed-signature estimate was likewise reported separately and did not contribute to any evidence tier.</w:t>
      </w:r>
    </w:p>
    <w:p>
      <w:pPr>
        <w:keepNext/>
        <w:jc w:val="center"/>
      </w:pPr>
      <w:r>
        <w:drawing>
          <wp:inline xmlns:a="http://schemas.openxmlformats.org/drawingml/2006/main" xmlns:pic="http://schemas.openxmlformats.org/drawingml/2006/picture">
            <wp:extent cx="5486400" cy="4769081"/>
            <wp:docPr id="4" name="Picture 4" title="Figure 4" descr="Discovery-pathway robustness and frozen 206-gene signature results across external contrasts."/>
            <wp:cNvGraphicFramePr>
              <a:graphicFrameLocks noChangeAspect="1"/>
            </wp:cNvGraphicFramePr>
            <a:graphic>
              <a:graphicData uri="http://schemas.openxmlformats.org/drawingml/2006/picture">
                <pic:pic>
                  <pic:nvPicPr>
                    <pic:cNvPr id="0" name="Figure_4_pathway_and_signature_evaluation.tif"/>
                    <pic:cNvPicPr/>
                  </pic:nvPicPr>
                  <pic:blipFill>
                    <a:blip r:embed="rId19"/>
                    <a:stretch>
                      <a:fillRect/>
                    </a:stretch>
                  </pic:blipFill>
                  <pic:spPr>
                    <a:xfrm>
                      <a:off x="0" y="0"/>
                      <a:ext cx="5486400" cy="4769081"/>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4. Pathway and signature evaluation. (A) Six discovery pathways; circadian rhythm passed all internal gates, but none passed external criteria. (B) The frozen 206-gene signature across six non-exploratory external contrasts; filled points denote q &lt; 0.05.</w:t>
      </w:r>
    </w:p>
    <w:p>
      <w:pPr>
        <w:keepNext/>
        <w:jc w:val="center"/>
      </w:pPr>
      <w:r>
        <w:drawing>
          <wp:inline xmlns:a="http://schemas.openxmlformats.org/drawingml/2006/main" xmlns:pic="http://schemas.openxmlformats.org/drawingml/2006/picture">
            <wp:extent cx="5486400" cy="3746391"/>
            <wp:docPr id="5" name="Picture 5" title="Figure 5" descr="Conditional transcript-usage discovery counts and external follow-up outcomes by study role."/>
            <wp:cNvGraphicFramePr>
              <a:graphicFrameLocks noChangeAspect="1"/>
            </wp:cNvGraphicFramePr>
            <a:graphic>
              <a:graphicData uri="http://schemas.openxmlformats.org/drawingml/2006/picture">
                <pic:pic>
                  <pic:nvPicPr>
                    <pic:cNvPr id="0" name="Figure_5_transcript_usage.tif"/>
                    <pic:cNvPicPr/>
                  </pic:nvPicPr>
                  <pic:blipFill>
                    <a:blip r:embed="rId20"/>
                    <a:stretch>
                      <a:fillRect/>
                    </a:stretch>
                  </pic:blipFill>
                  <pic:spPr>
                    <a:xfrm>
                      <a:off x="0" y="0"/>
                      <a:ext cx="5486400" cy="3746391"/>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5. Conditional transcript usage. (A) Discovery gate and 225 events across 152 genes. (B) External follow-up separated by prespecified study role.</w:t>
      </w:r>
    </w:p>
    <w:p>
      <w:pPr>
        <w:widowControl/>
        <w:spacing w:line="360" w:lineRule="auto" w:before="0" w:after="120"/>
        <w:jc w:val="both"/>
      </w:pPr>
      <w:r>
        <w:rPr>
          <w:rFonts w:ascii="Times New Roman" w:hAnsi="Times New Roman"/>
          <w:b w:val="0"/>
          <w:i w:val="0"/>
          <w:color w:val="000000"/>
          <w:sz w:val="24"/>
        </w:rPr>
        <w:t>Orthogonal evidence, tiers and detectable effects. Family-level labels were assigned to 150 candidates, but none satisfied the stricter requirement for two annotation classes, at least 70% supported coverage and no architecture conflict. No promoter motif passed the registered 80-of-100 matched-background rule in both windows, and small-RNA coherence was not testable because PmiREN contained no exact Litchi entry (Figure 6A,B). Evidence integration produced no Tier A gene or Tier C pathway, placed 12 internally robust genes in Tier B, retained 191 entities for exploratory follow-up and excluded 65 through predefined quality or direction rules (Figure 6C). Nine Tier B genes were measurable externally and all nine retained discovery direction without passing every support criterion. Their annotations included carbohydrate and cell-wall metabolism, membrane and lipid transport, chaperone regulation, specialised metabolism, RNA metabolism and chromatin-associated regulation. Simulations estimated 80% detectable effects of 2.44 log2 units in discovery and 2.11 in external candidate-family analysis; at a true effect of 1.5, detection probabilities were 62.7% and 74.0%, respectively.</w:t>
      </w:r>
    </w:p>
    <w:p>
      <w:pPr>
        <w:keepNext/>
        <w:jc w:val="center"/>
      </w:pPr>
      <w:r>
        <w:drawing>
          <wp:inline xmlns:a="http://schemas.openxmlformats.org/drawingml/2006/main" xmlns:pic="http://schemas.openxmlformats.org/drawingml/2006/picture">
            <wp:extent cx="5486400" cy="4092112"/>
            <wp:docPr id="6" name="Picture 6" title="Figure 6" descr="Candidate annotation, motif and small-RNA evidence gates, and final evidence-tier counts."/>
            <wp:cNvGraphicFramePr>
              <a:graphicFrameLocks noChangeAspect="1"/>
            </wp:cNvGraphicFramePr>
            <a:graphic>
              <a:graphicData uri="http://schemas.openxmlformats.org/drawingml/2006/picture">
                <pic:pic>
                  <pic:nvPicPr>
                    <pic:cNvPr id="0" name="Figure_6_orthogonal_evidence_and_tiers.tif"/>
                    <pic:cNvPicPr/>
                  </pic:nvPicPr>
                  <pic:blipFill>
                    <a:blip r:embed="rId21"/>
                    <a:stretch>
                      <a:fillRect/>
                    </a:stretch>
                  </pic:blipFill>
                  <pic:spPr>
                    <a:xfrm>
                      <a:off x="0" y="0"/>
                      <a:ext cx="5486400" cy="4092112"/>
                    </a:xfrm>
                    <a:prstGeom prst="rect"/>
                  </pic:spPr>
                </pic:pic>
              </a:graphicData>
            </a:graphic>
          </wp:inline>
        </w:drawing>
      </w:r>
    </w:p>
    <w:p>
      <w:pPr>
        <w:widowControl/>
        <w:spacing w:line="360" w:lineRule="auto" w:before="0" w:after="120"/>
        <w:jc w:val="both"/>
      </w:pPr>
      <w:r>
        <w:rPr>
          <w:rFonts w:ascii="Times New Roman" w:hAnsi="Times New Roman"/>
          <w:b/>
          <w:color w:val="000000"/>
          <w:sz w:val="24"/>
        </w:rPr>
        <w:t xml:space="preserve">Tier composition and candidate functions. </w:t>
      </w:r>
      <w:r>
        <w:rPr>
          <w:rFonts w:ascii="Times New Roman" w:hAnsi="Times New Roman"/>
          <w:b w:val="0"/>
          <w:i w:val="0"/>
          <w:color w:val="000000"/>
          <w:sz w:val="24"/>
        </w:rPr>
        <w:t>The 65 retired entities comprised 56 statistical candidates removed by uniform mapping or gene-model control, five genes with significant opposite-direction external effects and four candidates with observed-mapping or annotation failures. These categories were retained separately because a locus or annotation failure weakens the discovery itself, whereas a reversed effect in another tissue and cultivar contrast may reflect genuine context specificity. Four internally robust genes, including a probable RPP8-like disease-resistance protein, were measurable but below the external support threshold and therefore remained exploratory. The two cross-context-supported genes also remained exploratory because they did not pass every internal robustness gate. The 12 Tier B genes included an ERD6-like sugar transporter, a WAT1-related protein, a phosphomannomutase/phosphoglucomutase, a starch-branching enzyme, a serine carboxypeptidase, a DIR1-like lipid-transfer protein, a BAG-family chaperone regulator, two RNA-metabolism proteins, a chromatin-associated homeobox-DDT protein, a cytochrome P450 and one unannotated protein. These functional labels describe a small prioritised set and were not treated as a formal enrichment result.</w:t>
      </w:r>
    </w:p>
    <w:p>
      <w:pPr>
        <w:widowControl/>
        <w:spacing w:line="240" w:lineRule="auto" w:before="60" w:after="160"/>
        <w:jc w:val="both"/>
      </w:pPr>
      <w:r>
        <w:rPr>
          <w:rFonts w:ascii="Times New Roman" w:hAnsi="Times New Roman"/>
          <w:b w:val="0"/>
          <w:i w:val="0"/>
          <w:color w:val="000000"/>
          <w:sz w:val="20"/>
        </w:rPr>
        <w:t>Figure 6. Annotation, orthogonal evidence and prioritisation. (A) Annotation of 206 candidates. (B) Motif robustness and small-RNA reference gate. (C) Deterministic tiers over 268 frozen entities.</w:t>
      </w:r>
    </w:p>
    <w:p>
      <w:pPr>
        <w:keepNext/>
        <w:widowControl/>
        <w:spacing w:line="360" w:lineRule="auto" w:before="200" w:after="60"/>
      </w:pPr>
      <w:r>
        <w:rPr>
          <w:rFonts w:ascii="Times New Roman" w:hAnsi="Times New Roman"/>
          <w:b/>
          <w:i w:val="0"/>
          <w:color w:val="000000"/>
          <w:sz w:val="24"/>
        </w:rPr>
        <w:t>DISCUSSION</w:t>
      </w:r>
    </w:p>
    <w:p>
      <w:pPr>
        <w:widowControl/>
        <w:spacing w:line="360" w:lineRule="auto" w:before="0" w:after="120"/>
        <w:jc w:val="both"/>
      </w:pPr>
      <w:r>
        <w:rPr>
          <w:rFonts w:ascii="Times New Roman" w:hAnsi="Times New Roman"/>
          <w:b w:val="0"/>
          <w:i w:val="0"/>
          <w:color w:val="000000"/>
          <w:sz w:val="24"/>
        </w:rPr>
        <w:t>This analysis identifies a reproducible core of cultivar-dependent transcriptional responses in the lychee-</w:t>
      </w:r>
      <w:r>
        <w:rPr>
          <w:rFonts w:ascii="Times New Roman" w:hAnsi="Times New Roman"/>
          <w:b w:val="0"/>
          <w:i/>
          <w:color w:val="000000"/>
          <w:sz w:val="24"/>
        </w:rPr>
        <w:t>P. litchii</w:t>
      </w:r>
      <w:r>
        <w:rPr>
          <w:rFonts w:ascii="Times New Roman" w:hAnsi="Times New Roman"/>
          <w:b w:val="0"/>
          <w:i w:val="0"/>
          <w:color w:val="000000"/>
          <w:sz w:val="24"/>
        </w:rPr>
        <w:t xml:space="preserve"> pathosystem and organises those responses for experimental follow-up. Among 262 genome-wide statistical candidates, 206 passed mapping and gene-model quality control, 19 were significant under both statistical frameworks, and 16 passed the complete registered robustness procedure. Effect estimates agreed closely between DESeq2 and edgeR, while the tier rules prioritised 12 genes whose signals were stable across independent quantification, statistical framework, expression filtering, leave-one-library-out analysis and mapping sensitivity. Two further genes transported across a deliberately different cultivar and tissue context. These groups describe complementary properties: internal robustness establishes stability within discovery, whereas cross-context support tests transport to a different biological setting.</w:t>
      </w:r>
    </w:p>
    <w:p>
      <w:pPr>
        <w:widowControl/>
        <w:spacing w:line="360" w:lineRule="auto" w:before="0" w:after="120"/>
        <w:jc w:val="both"/>
      </w:pPr>
      <w:r>
        <w:rPr>
          <w:rFonts w:ascii="Times New Roman" w:hAnsi="Times New Roman"/>
          <w:b w:val="0"/>
          <w:i w:val="0"/>
          <w:color w:val="000000"/>
          <w:sz w:val="24"/>
        </w:rPr>
        <w:t>The relationship between the exploratory and registered stages illustrates why the statistical model must match the biological question. Per-cultivar differential expression and a cultivar-by-infection interaction are different estimands. A gene can respond strongly in one or both cultivars without a precisely estimated difference between those responses. Most exploratory genes were confirmed as infection responsive within at least one cultivar, yet none passed the genome-wide interaction threshold. For example, LITCHI019519 retained a large interaction estimate but substantial uncertainty, and mapping control identified two exploratory genes whose locus-specific effects could not be resolved. Their absence from the interaction set therefore does not refute infection responsiveness; it limits claims about differences between cultivars.</w:t>
      </w:r>
    </w:p>
    <w:p>
      <w:pPr>
        <w:widowControl/>
        <w:spacing w:line="360" w:lineRule="auto" w:before="0" w:after="120"/>
        <w:jc w:val="both"/>
      </w:pPr>
      <w:r>
        <w:rPr>
          <w:rFonts w:ascii="Times New Roman" w:hAnsi="Times New Roman"/>
          <w:b w:val="0"/>
          <w:i w:val="0"/>
          <w:color w:val="000000"/>
          <w:sz w:val="24"/>
        </w:rPr>
        <w:t>The prioritised genes point to cell-wall and carbohydrate dynamics. Tier B contains a phosphomannomutase/phosphoglucomutase, a starch-branching enzyme, an ERD6-like sugar transporter and a serine carboxypeptidase, while the cross-context set includes alpha-xylosidase LITCHI005518, which acts on xyloglucan. This qualitative convergence is consistent with previous lychee work emphasising sugar metabolism and wall reinforcement (Sun et al. 2019). Other Tier B annotations implicate DIR1-like lipid transfer, BAG-family chaperone regulation and RNA metabolism (Berka et al. 2022). Jasmonic acid signalling provides another hypothesis because it showed discovery enrichment and jasmonate-associated promoter motifs appeared in the exploratory analysis, although the pathway did not pass external gates. These annotations prioritise testable mechanisms but do not establish causal resistance functions.</w:t>
      </w:r>
    </w:p>
    <w:p>
      <w:pPr>
        <w:widowControl/>
        <w:spacing w:line="360" w:lineRule="auto" w:before="0" w:after="120"/>
        <w:jc w:val="both"/>
      </w:pPr>
      <w:r>
        <w:rPr>
          <w:rFonts w:ascii="Times New Roman" w:hAnsi="Times New Roman"/>
          <w:b w:val="0"/>
          <w:i w:val="0"/>
          <w:color w:val="000000"/>
          <w:sz w:val="24"/>
        </w:rPr>
        <w:t>The multi-cohort results show pronounced biological context dependence. LITCHI005518 and LITCHI001963 retained direction and met all criteria across different tissues and cultivar contrasts, whereas five genes reversed direction. At the broader signature level, the leaf-fruit interaction and change between 24 and 48 h show that cultivar-associated responses are reorganised across tissue and time. Below-threshold and opposite-direction outcomes should therefore not be described as failed technical replication; they delimit the settings in which a response may be informative. For breeding applications, expression candidates should be validated in the tissue, developmental stage and infection window in which they would be deployed, while the two transported genes merit priority as cross-context targets.</w:t>
      </w:r>
    </w:p>
    <w:p>
      <w:pPr>
        <w:widowControl/>
        <w:spacing w:line="360" w:lineRule="auto" w:before="0" w:after="120"/>
        <w:jc w:val="both"/>
      </w:pPr>
      <w:r>
        <w:rPr>
          <w:rFonts w:ascii="Times New Roman" w:hAnsi="Times New Roman"/>
          <w:b w:val="0"/>
          <w:i w:val="0"/>
          <w:color w:val="000000"/>
          <w:sz w:val="24"/>
        </w:rPr>
        <w:t>The orthogonal analyses were most informative as explicit null or non-testable results. No registered motif passed in more than four of 100 matched backgrounds, compared with the required 80, and none passed the independent site-level sensitivity test. The controlled PlantCARE comparison showed that expression- and GC-matched genomic backgrounds changed which element class passed, but background choice alone could not explain the difference between exploratory and registered motif results. The missing original motif table prevents exact reconstruction of most foreground totals, so further computational recounting would not establish regulation. Annotation and small-RNA analysis exposed separate reference limitations: complete domain architectures were unavailable for the full candidate set, and the frozen miRNA archive contained no exact Litchi entry. These gaps constrained the attainable evidence tiers and explain part of the empty Tier A result.</w:t>
      </w:r>
    </w:p>
    <w:p>
      <w:pPr>
        <w:widowControl/>
        <w:spacing w:line="360" w:lineRule="auto" w:before="0" w:after="120"/>
        <w:jc w:val="both"/>
      </w:pPr>
      <w:r>
        <w:rPr>
          <w:rFonts w:ascii="Times New Roman" w:hAnsi="Times New Roman"/>
          <w:b w:val="0"/>
          <w:i w:val="0"/>
          <w:color w:val="000000"/>
          <w:sz w:val="24"/>
        </w:rPr>
        <w:t>Important limitations arise from the public designs. Each cultivar-treatment cell contains three deposited libraries, whose independence at source-tree, pooling and extraction levels is not reported; q-values are conditional on that assumption. Metadata are incomplete, all quantification uses one reference assembly, and residual mapping bias remains possible. The external cohort differs in tissue, cultivar comparator and time, so below-threshold results can reflect both context and limited power. No same-tissue, same-time independent cohort was available, and none of the candidates has been perturbed. Independent infections, qPCR of Tier B genes and functional analysis of the alpha-xylosidase and DIR1-like candidates are required before causal or breeding claims. The public records also leave the inoculum form, leaf developmental stage and wounding status incompletely specified. Conditional simulations place 80% detection at approximately 5.4-fold for genome-wide discovery and 4.3-fold for candidate-family external testing, with poorer performance for low-expression genes; they cannot distinguish a context-specific response from a truly absent effect for any one unsupported gene. The next experimental step should therefore use independently infected biological material from both discovery cultivars, verify Tier B expression by qPCR and test alpha-xylosidase and DIR1-like function. Promoter hypotheses require direct reporter or chromatin-binding assays rather than additional motif counting.</w:t>
      </w:r>
    </w:p>
    <w:p>
      <w:pPr>
        <w:keepNext/>
        <w:widowControl/>
        <w:spacing w:line="360" w:lineRule="auto" w:before="200" w:after="60"/>
      </w:pPr>
      <w:r>
        <w:rPr>
          <w:rFonts w:ascii="Times New Roman" w:hAnsi="Times New Roman"/>
          <w:b/>
          <w:i w:val="0"/>
          <w:color w:val="000000"/>
          <w:sz w:val="24"/>
        </w:rPr>
        <w:t>CONCLUSION</w:t>
      </w:r>
    </w:p>
    <w:p>
      <w:pPr>
        <w:widowControl/>
        <w:spacing w:line="360" w:lineRule="auto" w:before="0" w:after="120"/>
        <w:jc w:val="both"/>
      </w:pPr>
      <w:r>
        <w:rPr>
          <w:rFonts w:ascii="Times New Roman" w:hAnsi="Times New Roman"/>
          <w:b w:val="0"/>
          <w:i w:val="0"/>
          <w:color w:val="000000"/>
          <w:sz w:val="24"/>
        </w:rPr>
        <w:t>This registered analysis identifies 206 quality-controlled interaction candidates, a stable core of 16 genes, 12 Tier B candidates and two genes supported across a tissue and cultivar contrast. The evidence implicates cell-wall and carbohydrate remodelling but shows responses vary with tissue and infection time. Most exploratory candidates remain supported as within-cultivar infection responses, not cultivar differences. The released tables and workflows link all candidates to robustness and context evidence and provide a reproducible basis for experimental validation rather than causal claims.</w:t>
      </w:r>
    </w:p>
    <w:p>
      <w:pPr>
        <w:keepNext/>
        <w:widowControl/>
        <w:spacing w:line="360" w:lineRule="auto" w:before="200" w:after="60"/>
      </w:pPr>
      <w:r>
        <w:rPr>
          <w:rFonts w:ascii="Times New Roman" w:hAnsi="Times New Roman"/>
          <w:b/>
          <w:i w:val="0"/>
          <w:color w:val="000000"/>
          <w:sz w:val="24"/>
        </w:rPr>
        <w:t>REFERENCES</w:t>
      </w:r>
    </w:p>
    <w:p>
      <w:pPr>
        <w:widowControl/>
        <w:spacing w:line="240" w:lineRule="auto" w:before="0" w:after="80"/>
        <w:ind w:left="283" w:hanging="283"/>
        <w:jc w:val="both"/>
      </w:pPr>
      <w:r>
        <w:rPr>
          <w:rFonts w:ascii="Times New Roman" w:hAnsi="Times New Roman"/>
          <w:b w:val="0"/>
          <w:i w:val="0"/>
          <w:color w:val="000000"/>
          <w:sz w:val="20"/>
        </w:rPr>
        <w:t>Anders S., Pyl P.T., Huber W. (2015): HTSeq - a Python framework to work with high-throughput sequencing data. Bioinformatics, 31: 166-169.</w:t>
      </w:r>
    </w:p>
    <w:p>
      <w:pPr>
        <w:widowControl/>
        <w:spacing w:line="240" w:lineRule="auto" w:before="0" w:after="80"/>
        <w:ind w:left="283" w:hanging="283"/>
        <w:jc w:val="both"/>
      </w:pPr>
      <w:r>
        <w:rPr>
          <w:rFonts w:ascii="Times New Roman" w:hAnsi="Times New Roman"/>
          <w:b w:val="0"/>
          <w:i w:val="0"/>
          <w:color w:val="000000"/>
          <w:sz w:val="20"/>
        </w:rPr>
        <w:t>Anders S., Reyes A., Huber W. (2012): Detecting differential usage of exons from RNA-seq data. Genome Research, 22: 2008-2017.</w:t>
      </w:r>
    </w:p>
    <w:p>
      <w:pPr>
        <w:widowControl/>
        <w:spacing w:line="240" w:lineRule="auto" w:before="0" w:after="80"/>
        <w:ind w:left="283" w:hanging="283"/>
        <w:jc w:val="both"/>
      </w:pPr>
      <w:r>
        <w:rPr>
          <w:rFonts w:ascii="Times New Roman" w:hAnsi="Times New Roman"/>
          <w:b w:val="0"/>
          <w:i w:val="0"/>
          <w:color w:val="000000"/>
          <w:sz w:val="20"/>
        </w:rPr>
        <w:t>Benjamini Y., Hochberg Y. (1995): Controlling the false discovery rate: A practical and powerful approach to multiple testing. Journal of the Royal Statistical Society Series B, 57: 289-300.</w:t>
      </w:r>
    </w:p>
    <w:p>
      <w:pPr>
        <w:widowControl/>
        <w:spacing w:line="240" w:lineRule="auto" w:before="0" w:after="80"/>
        <w:ind w:left="283" w:hanging="283"/>
        <w:jc w:val="both"/>
      </w:pPr>
      <w:r>
        <w:rPr>
          <w:rFonts w:ascii="Times New Roman" w:hAnsi="Times New Roman"/>
          <w:b w:val="0"/>
          <w:i w:val="0"/>
          <w:color w:val="000000"/>
          <w:sz w:val="20"/>
        </w:rPr>
        <w:t>Berka M., Kopecká R., Berková V., Brzobohatý B., Černý M. (2022): Regulation of heat shock proteins 70 and their role in plant immunity. Journal of Experimental Botany, 73: 1894-1909.</w:t>
      </w:r>
    </w:p>
    <w:p>
      <w:pPr>
        <w:widowControl/>
        <w:spacing w:line="240" w:lineRule="auto" w:before="0" w:after="80"/>
        <w:ind w:left="283" w:hanging="283"/>
        <w:jc w:val="both"/>
      </w:pPr>
      <w:r>
        <w:rPr>
          <w:rFonts w:ascii="Times New Roman" w:hAnsi="Times New Roman"/>
          <w:b w:val="0"/>
          <w:i w:val="0"/>
          <w:color w:val="000000"/>
          <w:sz w:val="20"/>
        </w:rPr>
        <w:t>Buchfink B., Xie C., Huson D.H. (2015): Fast and sensitive protein alignment using DIAMOND. Nature Methods, 12: 59-60.</w:t>
      </w:r>
    </w:p>
    <w:p>
      <w:pPr>
        <w:widowControl/>
        <w:spacing w:line="240" w:lineRule="auto" w:before="0" w:after="80"/>
        <w:ind w:left="283" w:hanging="283"/>
        <w:jc w:val="both"/>
      </w:pPr>
      <w:r>
        <w:rPr>
          <w:rFonts w:ascii="Times New Roman" w:hAnsi="Times New Roman"/>
          <w:b w:val="0"/>
          <w:i w:val="0"/>
          <w:color w:val="000000"/>
          <w:sz w:val="20"/>
        </w:rPr>
        <w:t>Chen C., Chen H., Zhang Y., Thomas H.R., Frank M.H., He Y. et al. (2020): TBtools: An integrative toolkit developed for interactive analyses of big biological data. Molecular Plant, 13: 1194-1202.</w:t>
      </w:r>
    </w:p>
    <w:p>
      <w:pPr>
        <w:widowControl/>
        <w:spacing w:line="240" w:lineRule="auto" w:before="0" w:after="80"/>
        <w:ind w:left="283" w:hanging="283"/>
        <w:jc w:val="both"/>
      </w:pPr>
      <w:r>
        <w:rPr>
          <w:rFonts w:ascii="Times New Roman" w:hAnsi="Times New Roman"/>
          <w:b w:val="0"/>
          <w:i w:val="0"/>
          <w:color w:val="000000"/>
          <w:sz w:val="20"/>
        </w:rPr>
        <w:t>Chen S., Zhou Y., Chen Y., Gu J. (2018): fastp: An ultra-fast all-in-one FASTQ preprocessor. Bioinformatics, 34: i884-i890.</w:t>
      </w:r>
    </w:p>
    <w:p>
      <w:pPr>
        <w:widowControl/>
        <w:spacing w:line="240" w:lineRule="auto" w:before="0" w:after="80"/>
        <w:ind w:left="283" w:hanging="283"/>
        <w:jc w:val="both"/>
      </w:pPr>
      <w:r>
        <w:rPr>
          <w:rFonts w:ascii="Times New Roman" w:hAnsi="Times New Roman"/>
          <w:b w:val="0"/>
          <w:i w:val="0"/>
          <w:color w:val="000000"/>
          <w:sz w:val="20"/>
        </w:rPr>
        <w:t>Dobin A., Davis C.A., Schlesinger F., Drenkow J., Zaleski C., Jha S. et al. (2013): STAR: Ultrafast universal RNA-seq aligner. Bioinformatics, 29: 15-21.</w:t>
      </w:r>
    </w:p>
    <w:p>
      <w:pPr>
        <w:widowControl/>
        <w:spacing w:line="240" w:lineRule="auto" w:before="0" w:after="80"/>
        <w:ind w:left="283" w:hanging="283"/>
        <w:jc w:val="both"/>
      </w:pPr>
      <w:r>
        <w:rPr>
          <w:rFonts w:ascii="Times New Roman" w:hAnsi="Times New Roman"/>
          <w:b w:val="0"/>
          <w:i w:val="0"/>
          <w:color w:val="000000"/>
          <w:sz w:val="20"/>
        </w:rPr>
        <w:t>Grant C.E., Bailey T.L., Noble W.S. (2011): FIMO: Scanning for occurrences of a given motif. Bioinformatics, 27: 1017-1018.</w:t>
      </w:r>
    </w:p>
    <w:p>
      <w:pPr>
        <w:widowControl/>
        <w:spacing w:line="240" w:lineRule="auto" w:before="0" w:after="80"/>
        <w:ind w:left="283" w:hanging="283"/>
        <w:jc w:val="both"/>
      </w:pPr>
      <w:r>
        <w:rPr>
          <w:rFonts w:ascii="Times New Roman" w:hAnsi="Times New Roman"/>
          <w:b w:val="0"/>
          <w:i w:val="0"/>
          <w:color w:val="000000"/>
          <w:sz w:val="20"/>
        </w:rPr>
        <w:t>Guo Z., Kuang Z., Wang Y., Zhao Y., Tao Y., Cheng C. et al. (2020): PmiREN: A comprehensive encyclopedia of plant miRNAs. Nucleic Acids Research, 48: D1114-D1121.</w:t>
      </w:r>
    </w:p>
    <w:p>
      <w:pPr>
        <w:widowControl/>
        <w:spacing w:line="240" w:lineRule="auto" w:before="0" w:after="80"/>
        <w:ind w:left="283" w:hanging="283"/>
        <w:jc w:val="both"/>
      </w:pPr>
      <w:r>
        <w:rPr>
          <w:rFonts w:ascii="Times New Roman" w:hAnsi="Times New Roman"/>
          <w:b w:val="0"/>
          <w:i w:val="0"/>
          <w:color w:val="000000"/>
          <w:sz w:val="20"/>
        </w:rPr>
        <w:t>Hu G., Feng J., Xiang X., Wang J., Salojärvi J., Liu C. et al. (2022): Two divergent haplotypes from a highly heterozygous lychee genome suggest independent domestication events for early and late-maturing cultivars. Nature Genetics, 54: 73-83.</w:t>
      </w:r>
    </w:p>
    <w:p>
      <w:pPr>
        <w:widowControl/>
        <w:spacing w:line="240" w:lineRule="auto" w:before="0" w:after="80"/>
        <w:ind w:left="283" w:hanging="283"/>
        <w:jc w:val="both"/>
      </w:pPr>
      <w:r>
        <w:rPr>
          <w:rFonts w:ascii="Times New Roman" w:hAnsi="Times New Roman"/>
          <w:b w:val="0"/>
          <w:i w:val="0"/>
          <w:color w:val="000000"/>
          <w:sz w:val="20"/>
        </w:rPr>
        <w:t>Jones P., Binns D., Chang H.Y., Fraser M., Li W., McAnulla C. et al. (2014): InterProScan 5: Genome-scale protein function classification. Bioinformatics, 30: 1236-1240.</w:t>
      </w:r>
    </w:p>
    <w:p>
      <w:pPr>
        <w:widowControl/>
        <w:spacing w:line="240" w:lineRule="auto" w:before="0" w:after="80"/>
        <w:ind w:left="283" w:hanging="283"/>
        <w:jc w:val="both"/>
      </w:pPr>
      <w:r>
        <w:rPr>
          <w:rFonts w:ascii="Times New Roman" w:hAnsi="Times New Roman"/>
          <w:b w:val="0"/>
          <w:i w:val="0"/>
          <w:color w:val="000000"/>
          <w:sz w:val="20"/>
        </w:rPr>
        <w:t>Kim D., Pertea G., Trapnell C., Pimentel H., Kelley R., Salzberg S.L. (2013): TopHat2: Accurate alignment of transcriptomes in the presence of insertions, deletions and gene fusions. Genome Biology, 14: R36.</w:t>
      </w:r>
    </w:p>
    <w:p>
      <w:pPr>
        <w:widowControl/>
        <w:spacing w:line="240" w:lineRule="auto" w:before="0" w:after="80"/>
        <w:ind w:left="283" w:hanging="283"/>
        <w:jc w:val="both"/>
      </w:pPr>
      <w:r>
        <w:rPr>
          <w:rFonts w:ascii="Times New Roman" w:hAnsi="Times New Roman"/>
          <w:b w:val="0"/>
          <w:i w:val="0"/>
          <w:color w:val="000000"/>
          <w:sz w:val="20"/>
        </w:rPr>
        <w:t xml:space="preserve">Lescot M., Déhais P., Thijs G., Marchal K., Moreau Y., Van de Peer Y. et al. (2002): PlantCARE, a database of plant cis-acting regulatory elements and a portal to tools for </w:t>
      </w:r>
      <w:r>
        <w:rPr>
          <w:rFonts w:ascii="Times New Roman" w:hAnsi="Times New Roman"/>
          <w:b w:val="0"/>
          <w:i/>
          <w:color w:val="000000"/>
          <w:sz w:val="20"/>
        </w:rPr>
        <w:t>in silico</w:t>
      </w:r>
      <w:r>
        <w:rPr>
          <w:rFonts w:ascii="Times New Roman" w:hAnsi="Times New Roman"/>
          <w:b w:val="0"/>
          <w:i w:val="0"/>
          <w:color w:val="000000"/>
          <w:sz w:val="20"/>
        </w:rPr>
        <w:t xml:space="preserve"> analysis of promoter sequences. Nucleic Acids Research, 30: 325-327.</w:t>
      </w:r>
    </w:p>
    <w:p>
      <w:pPr>
        <w:widowControl/>
        <w:spacing w:line="240" w:lineRule="auto" w:before="0" w:after="80"/>
        <w:ind w:left="283" w:hanging="283"/>
        <w:jc w:val="both"/>
      </w:pPr>
      <w:r>
        <w:rPr>
          <w:rFonts w:ascii="Times New Roman" w:hAnsi="Times New Roman"/>
          <w:b w:val="0"/>
          <w:i w:val="0"/>
          <w:color w:val="000000"/>
          <w:sz w:val="20"/>
        </w:rPr>
        <w:t xml:space="preserve">Li P., Li W., Zhou X., Situ J., Xie L., Xi P. et al. (2023): </w:t>
      </w:r>
      <w:r>
        <w:rPr>
          <w:rFonts w:ascii="Times New Roman" w:hAnsi="Times New Roman"/>
          <w:b w:val="0"/>
          <w:i/>
          <w:color w:val="000000"/>
          <w:sz w:val="20"/>
        </w:rPr>
        <w:t>Peronophythora litchii</w:t>
      </w:r>
      <w:r>
        <w:rPr>
          <w:rFonts w:ascii="Times New Roman" w:hAnsi="Times New Roman"/>
          <w:b w:val="0"/>
          <w:i w:val="0"/>
          <w:color w:val="000000"/>
          <w:sz w:val="20"/>
        </w:rPr>
        <w:t xml:space="preserve"> RXLR effector PlAvh202 destabilizes a host ethylene biosynthesis enzyme. Plant Physiology, 193: 756-774.</w:t>
      </w:r>
    </w:p>
    <w:p>
      <w:pPr>
        <w:widowControl/>
        <w:spacing w:line="240" w:lineRule="auto" w:before="0" w:after="80"/>
        <w:ind w:left="283" w:hanging="283"/>
        <w:jc w:val="both"/>
      </w:pPr>
      <w:r>
        <w:rPr>
          <w:rFonts w:ascii="Times New Roman" w:hAnsi="Times New Roman"/>
          <w:b w:val="0"/>
          <w:i w:val="0"/>
          <w:color w:val="000000"/>
          <w:sz w:val="20"/>
        </w:rPr>
        <w:t>Liao Y., Smyth G.K., Shi W. (2014): featureCounts: An efficient general-purpose program for assigning sequence reads to genomic features. Bioinformatics, 30: 923-930.</w:t>
      </w:r>
    </w:p>
    <w:p>
      <w:pPr>
        <w:widowControl/>
        <w:spacing w:line="240" w:lineRule="auto" w:before="0" w:after="80"/>
        <w:ind w:left="283" w:hanging="283"/>
        <w:jc w:val="both"/>
      </w:pPr>
      <w:r>
        <w:rPr>
          <w:rFonts w:ascii="Times New Roman" w:hAnsi="Times New Roman"/>
          <w:b w:val="0"/>
          <w:i w:val="0"/>
          <w:color w:val="000000"/>
          <w:sz w:val="20"/>
        </w:rPr>
        <w:t>Liu H., Yan Q., Jiang Y., Shi F., Chen J., Cai C. et al. (2023): Identification of LcCDPKs and analysis of their expression patterns in response to downy mildew stresses in lychee. Journal of Fruit Science, 40: 442-456.</w:t>
      </w:r>
    </w:p>
    <w:p>
      <w:pPr>
        <w:widowControl/>
        <w:spacing w:line="240" w:lineRule="auto" w:before="0" w:after="80"/>
        <w:ind w:left="283" w:hanging="283"/>
        <w:jc w:val="both"/>
      </w:pPr>
      <w:r>
        <w:rPr>
          <w:rFonts w:ascii="Times New Roman" w:hAnsi="Times New Roman"/>
          <w:b w:val="0"/>
          <w:i w:val="0"/>
          <w:color w:val="000000"/>
          <w:sz w:val="20"/>
        </w:rPr>
        <w:t>Love M.I., Huber W., Anders S. (2014): Moderated estimation of fold change and dispersion for RNA-seq data with DESeq2. Genome Biology, 15: 550.</w:t>
      </w:r>
    </w:p>
    <w:p>
      <w:pPr>
        <w:widowControl/>
        <w:spacing w:line="240" w:lineRule="auto" w:before="0" w:after="80"/>
        <w:ind w:left="283" w:hanging="283"/>
        <w:jc w:val="both"/>
      </w:pPr>
      <w:r>
        <w:rPr>
          <w:rFonts w:ascii="Times New Roman" w:hAnsi="Times New Roman"/>
          <w:b w:val="0"/>
          <w:i w:val="0"/>
          <w:color w:val="000000"/>
          <w:sz w:val="20"/>
        </w:rPr>
        <w:t>McLeay R.C., Bailey T.L. (2010): Motif enrichment analysis: A unified framework and an evaluation on ChIP data. BMC Bioinformatics, 11: 165.</w:t>
      </w:r>
    </w:p>
    <w:p>
      <w:pPr>
        <w:widowControl/>
        <w:spacing w:line="240" w:lineRule="auto" w:before="0" w:after="80"/>
        <w:ind w:left="283" w:hanging="283"/>
        <w:jc w:val="both"/>
      </w:pPr>
      <w:r>
        <w:rPr>
          <w:rFonts w:ascii="Times New Roman" w:hAnsi="Times New Roman"/>
          <w:b w:val="0"/>
          <w:i w:val="0"/>
          <w:color w:val="000000"/>
          <w:sz w:val="20"/>
        </w:rPr>
        <w:t>Mölder F., Jablonski K.P., Letcher B., Hall M.B., Tomkins-Tinch C.H., Sochat V. et al. (2021): Sustainable data analysis with Snakemake. F1000Research, 10: 33.</w:t>
      </w:r>
    </w:p>
    <w:p>
      <w:pPr>
        <w:widowControl/>
        <w:spacing w:line="240" w:lineRule="auto" w:before="0" w:after="80"/>
        <w:ind w:left="283" w:hanging="283"/>
        <w:jc w:val="both"/>
      </w:pPr>
      <w:r>
        <w:rPr>
          <w:rFonts w:ascii="Times New Roman" w:hAnsi="Times New Roman"/>
          <w:b w:val="0"/>
          <w:i w:val="0"/>
          <w:color w:val="000000"/>
          <w:sz w:val="20"/>
        </w:rPr>
        <w:t>Naithani S., Gupta P., Preece J., D'Eustachio P., Elser J., Garg P. et al. (2024): Plant Reactome knowledgebase: Empowering plant pathway exploration and OMICS data analysis. Nucleic Acids Research, 52: D1538-D1547.</w:t>
      </w:r>
    </w:p>
    <w:p>
      <w:pPr>
        <w:widowControl/>
        <w:spacing w:line="240" w:lineRule="auto" w:before="0" w:after="80"/>
        <w:ind w:left="283" w:hanging="283"/>
        <w:jc w:val="both"/>
      </w:pPr>
      <w:r>
        <w:rPr>
          <w:rFonts w:ascii="Times New Roman" w:hAnsi="Times New Roman"/>
          <w:b w:val="0"/>
          <w:i w:val="0"/>
          <w:color w:val="000000"/>
          <w:sz w:val="20"/>
        </w:rPr>
        <w:t>Nowicka M., Robinson M.D. (2016): DRIMSeq: A Dirichlet-multinomial framework for multivariate count outcomes in genomics. F1000Research, 5: 1356.</w:t>
      </w:r>
    </w:p>
    <w:p>
      <w:pPr>
        <w:widowControl/>
        <w:spacing w:line="240" w:lineRule="auto" w:before="0" w:after="80"/>
        <w:ind w:left="283" w:hanging="283"/>
        <w:jc w:val="both"/>
      </w:pPr>
      <w:r>
        <w:rPr>
          <w:rFonts w:ascii="Times New Roman" w:hAnsi="Times New Roman"/>
          <w:b w:val="0"/>
          <w:i w:val="0"/>
          <w:color w:val="000000"/>
          <w:sz w:val="20"/>
        </w:rPr>
        <w:t>Patro R., Duggal G., Love M.I., Irizarry R.A., Kingsford C. (2017): Salmon provides fast and bias-aware quantification of transcript expression. Nature Methods, 14: 417-419.</w:t>
      </w:r>
    </w:p>
    <w:p>
      <w:pPr>
        <w:widowControl/>
        <w:spacing w:line="240" w:lineRule="auto" w:before="0" w:after="80"/>
        <w:ind w:left="283" w:hanging="283"/>
        <w:jc w:val="both"/>
      </w:pPr>
      <w:r>
        <w:rPr>
          <w:rFonts w:ascii="Times New Roman" w:hAnsi="Times New Roman"/>
          <w:b w:val="0"/>
          <w:i w:val="0"/>
          <w:color w:val="000000"/>
          <w:sz w:val="20"/>
        </w:rPr>
        <w:t>Pockrandt C., Alzamel M., Iliopoulos C.S., Reinert K. (2020): GenMap: Ultra-fast computation of genome mappability. Bioinformatics, 36: 3687-3692.</w:t>
      </w:r>
    </w:p>
    <w:p>
      <w:pPr>
        <w:widowControl/>
        <w:spacing w:line="240" w:lineRule="auto" w:before="0" w:after="80"/>
        <w:ind w:left="283" w:hanging="283"/>
        <w:jc w:val="both"/>
      </w:pPr>
      <w:r>
        <w:rPr>
          <w:rFonts w:ascii="Times New Roman" w:hAnsi="Times New Roman"/>
          <w:b w:val="0"/>
          <w:i w:val="0"/>
          <w:color w:val="000000"/>
          <w:sz w:val="20"/>
        </w:rPr>
        <w:t>Rauluseviciute I., Riudavets-Puig R., Blanc-Mathieu R., Castro-Mondragon J.A., Ferenc K., Kumar V. et al. (2024): JASPAR 2024: 20th anniversary of the open-access database of transcription factor binding profiles. Nucleic Acids Research, 52: D174-D182.</w:t>
      </w:r>
    </w:p>
    <w:p>
      <w:pPr>
        <w:widowControl/>
        <w:spacing w:line="240" w:lineRule="auto" w:before="0" w:after="80"/>
        <w:ind w:left="283" w:hanging="283"/>
        <w:jc w:val="both"/>
      </w:pPr>
      <w:r>
        <w:rPr>
          <w:rFonts w:ascii="Times New Roman" w:hAnsi="Times New Roman"/>
          <w:b w:val="0"/>
          <w:i w:val="0"/>
          <w:color w:val="000000"/>
          <w:sz w:val="20"/>
        </w:rPr>
        <w:t>Robinson M.D., McCarthy D.J., Smyth G.K. (2010): edgeR: A Bioconductor package for differential expression analysis of digital gene expression data. Bioinformatics, 26: 139-140.</w:t>
      </w:r>
    </w:p>
    <w:p>
      <w:pPr>
        <w:widowControl/>
        <w:spacing w:line="240" w:lineRule="auto" w:before="0" w:after="80"/>
        <w:ind w:left="283" w:hanging="283"/>
        <w:jc w:val="both"/>
      </w:pPr>
      <w:r>
        <w:rPr>
          <w:rFonts w:ascii="Times New Roman" w:hAnsi="Times New Roman"/>
          <w:b w:val="0"/>
          <w:i w:val="0"/>
          <w:color w:val="000000"/>
          <w:sz w:val="20"/>
        </w:rPr>
        <w:t xml:space="preserve">Sun J., Cao L., Li H., Wang G., Wang S., Li F. et al. (2019): Early responses given distinct tactics to infection of </w:t>
      </w:r>
      <w:r>
        <w:rPr>
          <w:rFonts w:ascii="Times New Roman" w:hAnsi="Times New Roman"/>
          <w:b w:val="0"/>
          <w:i/>
          <w:color w:val="000000"/>
          <w:sz w:val="20"/>
        </w:rPr>
        <w:t>Peronophythora litchii</w:t>
      </w:r>
      <w:r>
        <w:rPr>
          <w:rFonts w:ascii="Times New Roman" w:hAnsi="Times New Roman"/>
          <w:b w:val="0"/>
          <w:i w:val="0"/>
          <w:color w:val="000000"/>
          <w:sz w:val="20"/>
        </w:rPr>
        <w:t xml:space="preserve"> in susceptible and resistant litchi cultivar. Scientific Reports, 9: 2810.</w:t>
      </w:r>
    </w:p>
    <w:p>
      <w:pPr>
        <w:widowControl/>
        <w:spacing w:line="240" w:lineRule="auto" w:before="0" w:after="80"/>
        <w:ind w:left="283" w:hanging="283"/>
        <w:jc w:val="both"/>
      </w:pPr>
      <w:r>
        <w:rPr>
          <w:rFonts w:ascii="Times New Roman" w:hAnsi="Times New Roman"/>
          <w:b w:val="0"/>
          <w:i w:val="0"/>
          <w:color w:val="000000"/>
          <w:sz w:val="20"/>
        </w:rPr>
        <w:t>Sun J., Gao Z., Zhang X., Zou X., Cao L., Wang J. (2017): Transcriptome analysis of Phytophthora litchii reveals pathogenicity arsenals and confirms taxonomic status. PLoS ONE, 12: e0178245.</w:t>
      </w:r>
    </w:p>
    <w:p>
      <w:pPr>
        <w:widowControl/>
        <w:spacing w:line="240" w:lineRule="auto" w:before="0" w:after="80"/>
        <w:ind w:left="283" w:hanging="283"/>
        <w:jc w:val="both"/>
      </w:pPr>
      <w:r>
        <w:rPr>
          <w:rFonts w:ascii="Times New Roman" w:hAnsi="Times New Roman"/>
          <w:b w:val="0"/>
          <w:i w:val="0"/>
          <w:color w:val="000000"/>
          <w:sz w:val="20"/>
        </w:rPr>
        <w:t>The UniProt Consortium (2023): UniProt: The Universal Protein Knowledgebase in 2023. Nucleic Acids Research, 51: D523-D531.</w:t>
      </w:r>
    </w:p>
    <w:p>
      <w:pPr>
        <w:widowControl/>
        <w:spacing w:line="240" w:lineRule="auto" w:before="0" w:after="80"/>
        <w:ind w:left="283" w:hanging="283"/>
        <w:jc w:val="both"/>
      </w:pPr>
      <w:r>
        <w:rPr>
          <w:rFonts w:ascii="Times New Roman" w:hAnsi="Times New Roman"/>
          <w:b w:val="0"/>
          <w:i w:val="0"/>
          <w:color w:val="000000"/>
          <w:sz w:val="20"/>
        </w:rPr>
        <w:t>Van den Berge K., Soneson C., Robinson M.D., Clement L. (2017): stageR: A general stage-wise method for controlling gene-level false discovery rate in differential expression and transcript usage. Genome Biology, 18: 151.</w:t>
      </w:r>
    </w:p>
    <w:p>
      <w:pPr>
        <w:widowControl/>
        <w:spacing w:line="240" w:lineRule="auto" w:before="0" w:after="80"/>
        <w:ind w:left="283" w:hanging="283"/>
        <w:jc w:val="both"/>
      </w:pPr>
      <w:r>
        <w:rPr>
          <w:rFonts w:ascii="Times New Roman" w:hAnsi="Times New Roman"/>
          <w:b w:val="0"/>
          <w:i w:val="0"/>
          <w:color w:val="000000"/>
          <w:sz w:val="20"/>
        </w:rPr>
        <w:t>Wu D., Lim E., Vaillant F., Asselin-Labat M.L., Visvader J.E., Smyth G.K. (2010): ROAST: Rotation gene set tests for complex microarray experiments. Bioinformatics, 26: 2176-2182.</w:t>
      </w:r>
    </w:p>
    <w:p>
      <w:pPr>
        <w:widowControl/>
        <w:spacing w:line="240" w:lineRule="auto" w:before="0" w:after="80"/>
        <w:ind w:left="283" w:hanging="283"/>
        <w:jc w:val="both"/>
      </w:pPr>
      <w:r>
        <w:rPr>
          <w:rFonts w:ascii="Times New Roman" w:hAnsi="Times New Roman"/>
          <w:b w:val="0"/>
          <w:i w:val="0"/>
          <w:color w:val="000000"/>
          <w:sz w:val="20"/>
        </w:rPr>
        <w:t>Wu D., Smyth G.K. (2012): Camera: A competitive gene set test accounting for inter-gene correlation. Nucleic Acids Research, 40: e133.</w:t>
      </w:r>
    </w:p>
    <w:p>
      <w:pPr>
        <w:widowControl/>
        <w:spacing w:line="240" w:lineRule="auto" w:before="0" w:after="80"/>
        <w:ind w:left="283" w:hanging="283"/>
        <w:jc w:val="both"/>
      </w:pPr>
      <w:r>
        <w:rPr>
          <w:rFonts w:ascii="Times New Roman" w:hAnsi="Times New Roman"/>
          <w:b w:val="0"/>
          <w:i w:val="0"/>
          <w:color w:val="000000"/>
          <w:sz w:val="20"/>
        </w:rPr>
        <w:t>Yi C., Jiang Y., Shi J., Qu H., Xue S., Duan X. et al. (2010): ATP-regulation of antioxidant properties and phenolics in litchi fruit during browning and pathogen infection process. Food Chemistry, 118: 42-47.</w:t>
      </w:r>
    </w:p>
    <w:p>
      <w:pPr>
        <w:widowControl/>
        <w:spacing w:line="240" w:lineRule="auto" w:before="0" w:after="80"/>
        <w:ind w:left="283" w:hanging="283"/>
        <w:jc w:val="both"/>
      </w:pPr>
      <w:r>
        <w:rPr>
          <w:rFonts w:ascii="Times New Roman" w:hAnsi="Times New Roman"/>
          <w:b w:val="0"/>
          <w:i w:val="0"/>
          <w:color w:val="000000"/>
          <w:sz w:val="20"/>
        </w:rPr>
        <w:t>Zhu A., Ibrahim J.G., Love M.I. (2019): Heavy-tailed prior distributions for sequence count data: Removing the noise and preserving large differences. Bioinformatics, 35: 2084-2092.</w:t>
      </w:r>
    </w:p>
    <w:sectPr>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08"/>
      <w:docGrid w:linePitch="360"/>
      <w:lnNumType w:countBy="1" w:restart="continuous" w:distan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CB1C4" w14:textId="77777777">
      <w:r>
        <w:separator/>
      </w:r>
    </w:p>
  </w:endnote>
  <w:endnote w:type="continuationSeparator" w:id="0">
    <w:p w14:paraId="44F0906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80497" w14:textId="77777777">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C369C" w14:textId="77777777">
    <w:pPr>
      <w:pStyle w:val="Zpat"/>
      <w:jc w:val="center"/>
      <w:suppressLineNumbers/>
    </w:pPr>
    <w:r>
      <w:fldChar w:fldCharType="begin"/>
    </w:r>
    <w:r>
      <w:instrText>PAGE   \* MERGEFORMAT</w:instrText>
    </w:r>
    <w:r>
      <w:fldChar w:fldCharType="separate"/>
    </w:r>
    <w:r>
      <w:rPr>
        <w:noProof/>
      </w:rPr>
      <w:t>1</w:t>
    </w:r>
    <w:r>
      <w:fldChar w:fldCharType="end"/>
    </w:r>
  </w:p>
  <w:p w14:paraId="6997C39B" w14:textId="77777777">
    <w:pPr>
      <w:pStyle w:val="Zpat"/>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CE70" w14:textId="7777777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61E8F" w14:textId="77777777">
      <w:r>
        <w:separator/>
      </w:r>
    </w:p>
  </w:footnote>
  <w:footnote w:type="continuationSeparator" w:id="0">
    <w:p w14:paraId="101369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770FC" w14:textId="77777777">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66FF4" w14:textId="77777777">
    <w:pPr>
      <w:pStyle w:val="Zhlav"/>
      <w:jc w:val="right"/>
      <w:suppressLineNumbers/>
    </w:pPr>
  </w:p>
  <w:p w14:paraId="34D1C280" w14:textId="77777777">
    <w:pPr>
      <w:pStyle w:val="Zhlav"/>
      <w:jc w:val="right"/>
      <w:suppressLineNumbers/>
    </w:pPr>
    <w:r>
      <w:rPr>
        <w:noProof/>
        <w:lang w:eastAsia="cs-CZ"/>
      </w:rPr>
      <w:drawing>
        <wp:inline distT="0" distB="0" distL="0" distR="0" wp14:anchorId="5AE19658" wp14:editId="1B51A209">
          <wp:extent cx="2400300" cy="247650"/>
          <wp:effectExtent l="0" t="0" r="0" b="0"/>
          <wp:docPr id="3" name="Obrázek 3" title="CAAS logo" descr="Czech Academy of Agricultural Scien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6E1F80B0" w14:textId="77777777">
    <w:pPr>
      <w:pStyle w:val="Zhlav"/>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DB3C" w14:textId="77777777">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4770E"/>
    <w:rsid w:val="00093119"/>
    <w:rsid w:val="00132208"/>
    <w:rsid w:val="001408C5"/>
    <w:rsid w:val="001B4AC5"/>
    <w:rsid w:val="00211295"/>
    <w:rsid w:val="002A6B77"/>
    <w:rsid w:val="00385E8E"/>
    <w:rsid w:val="003A53ED"/>
    <w:rsid w:val="00484389"/>
    <w:rsid w:val="004B110E"/>
    <w:rsid w:val="004D7429"/>
    <w:rsid w:val="004D7443"/>
    <w:rsid w:val="004F7A75"/>
    <w:rsid w:val="005E566F"/>
    <w:rsid w:val="005E74EE"/>
    <w:rsid w:val="0066704E"/>
    <w:rsid w:val="006E3A02"/>
    <w:rsid w:val="00767616"/>
    <w:rsid w:val="007A6274"/>
    <w:rsid w:val="007C3888"/>
    <w:rsid w:val="007C3E12"/>
    <w:rsid w:val="00812795"/>
    <w:rsid w:val="00987BCD"/>
    <w:rsid w:val="009B5F8A"/>
    <w:rsid w:val="009E4B31"/>
    <w:rsid w:val="009F1B8B"/>
    <w:rsid w:val="00A739F2"/>
    <w:rsid w:val="00AC1E90"/>
    <w:rsid w:val="00AD5AE7"/>
    <w:rsid w:val="00AF7E2D"/>
    <w:rsid w:val="00B862BE"/>
    <w:rsid w:val="00BA2114"/>
    <w:rsid w:val="00BA7D4B"/>
    <w:rsid w:val="00BD19B5"/>
    <w:rsid w:val="00BF2D47"/>
    <w:rsid w:val="00C44A1B"/>
    <w:rsid w:val="00C64B9E"/>
    <w:rsid w:val="00CD6DB2"/>
    <w:rsid w:val="00D136A6"/>
    <w:rsid w:val="00D80DCF"/>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CD1C723"/>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093119"/>
  </w:style>
  <w:style w:type="character" w:styleId="Hypertextovodkaz">
    <w:name w:val="Hyperlink"/>
    <w:uiPriority w:val="99"/>
    <w:unhideWhenUsed/>
    <w:rsid w:val="00ED0B4D"/>
    <w:rPr>
      <w:color w:val="0000FF"/>
      <w:u w:val="single"/>
    </w:rPr>
  </w:style>
  <w:style w:type="paragraph" w:styleId="Normlnweb">
    <w:name w:val="Normal (Web)"/>
    <w:basedOn w:val="Normln"/>
    <w:uiPriority w:val="99"/>
    <w:semiHidden/>
    <w:unhideWhenUsed/>
    <w:rsid w:val="009E4B31"/>
    <w:pPr>
      <w:overflowPunct/>
      <w:autoSpaceDE/>
      <w:autoSpaceDN/>
      <w:adjustRightInd/>
      <w:spacing w:after="240"/>
      <w:textAlignment w:val="auto"/>
    </w:pPr>
    <w:rPr>
      <w:szCs w:val="24"/>
      <w:lang w:eastAsia="cs-CZ"/>
    </w:rPr>
  </w:style>
  <w:style w:type="paragraph" w:styleId="Odstavecseseznamem">
    <w:name w:val="List Paragraph"/>
    <w:basedOn w:val="Normln"/>
    <w:uiPriority w:val="34"/>
    <w:qFormat/>
    <w:rsid w:val="00FC46C9"/>
    <w:pPr>
      <w:ind w:left="720"/>
      <w:contextualSpacing/>
    </w:pPr>
  </w:style>
  <w:style w:type="paragraph" w:styleId="Zhlav">
    <w:name w:val="header"/>
    <w:basedOn w:val="Normln"/>
    <w:link w:val="ZhlavChar"/>
    <w:uiPriority w:val="99"/>
    <w:unhideWhenUsed/>
    <w:rsid w:val="001B4AC5"/>
    <w:pPr>
      <w:tabs>
        <w:tab w:val="center" w:pos="4536"/>
        <w:tab w:val="right" w:pos="9072"/>
      </w:tabs>
    </w:pPr>
  </w:style>
  <w:style w:type="character" w:customStyle="1" w:styleId="ZhlavChar">
    <w:name w:val="Záhlaví Char"/>
    <w:link w:val="Zhlav"/>
    <w:uiPriority w:val="99"/>
    <w:rsid w:val="001B4AC5"/>
    <w:rPr>
      <w:rFonts w:ascii="Times New Roman" w:hAnsi="Times New Roman" w:cs="Times New Roman"/>
      <w:sz w:val="24"/>
      <w:szCs w:val="20"/>
      <w:lang w:eastAsia="zh-CN"/>
    </w:rPr>
  </w:style>
  <w:style w:type="paragraph" w:styleId="Zpat">
    <w:name w:val="footer"/>
    <w:basedOn w:val="Normln"/>
    <w:link w:val="ZpatChar"/>
    <w:uiPriority w:val="99"/>
    <w:unhideWhenUsed/>
    <w:rsid w:val="001B4AC5"/>
    <w:pPr>
      <w:tabs>
        <w:tab w:val="center" w:pos="4536"/>
        <w:tab w:val="right" w:pos="9072"/>
      </w:tabs>
    </w:pPr>
  </w:style>
  <w:style w:type="character" w:customStyle="1" w:styleId="ZpatChar">
    <w:name w:val="Zápatí Char"/>
    <w:link w:val="Zpat"/>
    <w:uiPriority w:val="99"/>
    <w:rsid w:val="001B4AC5"/>
    <w:rPr>
      <w:rFonts w:ascii="Times New Roman" w:hAnsi="Times New Roman" w:cs="Times New Roman"/>
      <w:sz w:val="24"/>
      <w:szCs w:val="20"/>
      <w:lang w:eastAsia="zh-CN"/>
    </w:rPr>
  </w:style>
  <w:style w:type="table" w:styleId="Mkatabulky">
    <w:name w:val="Table Grid"/>
    <w:basedOn w:val="Normlntabulka"/>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2.tif"/><Relationship Id="rId17" Type="http://schemas.openxmlformats.org/officeDocument/2006/relationships/image" Target="media/image3.tif"/><Relationship Id="rId18" Type="http://schemas.openxmlformats.org/officeDocument/2006/relationships/image" Target="media/image4.tif"/><Relationship Id="rId19" Type="http://schemas.openxmlformats.org/officeDocument/2006/relationships/image" Target="media/image5.tif"/><Relationship Id="rId20" Type="http://schemas.openxmlformats.org/officeDocument/2006/relationships/image" Target="media/image6.tif"/><Relationship Id="rId21" Type="http://schemas.openxmlformats.org/officeDocument/2006/relationships/image" Target="media/image7.ti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List1!$B$1</c:f>
              <c:strCache>
                <c:ptCount val="1"/>
                <c:pt idx="0">
                  <c:v>Item 1</c:v>
                </c:pt>
              </c:strCache>
            </c:strRef>
          </c:tx>
          <c:invertIfNegative val="0"/>
          <c:cat>
            <c:strRef>
              <c:f>List1!$A$2:$A$5</c:f>
              <c:strCache>
                <c:ptCount val="4"/>
                <c:pt idx="0">
                  <c:v>Category 1</c:v>
                </c:pt>
                <c:pt idx="1">
                  <c:v>Category 2</c:v>
                </c:pt>
                <c:pt idx="2">
                  <c:v>Category 3</c:v>
                </c:pt>
                <c:pt idx="3">
                  <c:v>Category 4</c:v>
                </c:pt>
              </c:strCache>
            </c:strRef>
          </c:cat>
          <c:val>
            <c:numRef>
              <c:f>List1!$B$2:$B$5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6FC-439C-9821-60622D4FEB83}"/>
            </c:ext>
          </c:extLst>
        </c:ser>
        <c:ser>
          <c:idx val="1"/>
          <c:order val="1"/>
          <c:tx>
            <c:strRef>
              <c:f>List1!$C$1</c:f>
              <c:strCache>
                <c:ptCount val="1"/>
                <c:pt idx="0">
                  <c:v>Item 2</c:v>
                </c:pt>
              </c:strCache>
            </c:strRef>
          </c:tx>
          <c:invertIfNegative val="0"/>
          <c:cat>
            <c:strRef>
              <c:f>List1!$A$2:$A$5</c:f>
              <c:strCache>
                <c:ptCount val="4"/>
                <c:pt idx="0">
                  <c:v>Category 1</c:v>
                </c:pt>
                <c:pt idx="1">
                  <c:v>Category 2</c:v>
                </c:pt>
                <c:pt idx="2">
                  <c:v>Category 3</c:v>
                </c:pt>
                <c:pt idx="3">
                  <c:v>Category 4</c:v>
                </c:pt>
              </c:strCache>
            </c:strRef>
          </c:cat>
          <c:val>
            <c:numRef>
              <c:f>List1!$C$2:$C$5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6FC-439C-9821-60622D4FEB83}"/>
            </c:ext>
          </c:extLst>
        </c:ser>
        <c:ser>
          <c:idx val="2"/>
          <c:order val="2"/>
          <c:tx>
            <c:strRef>
              <c:f>List1!$D$1</c:f>
              <c:strCache>
                <c:ptCount val="1"/>
                <c:pt idx="0">
                  <c:v>Item 3</c:v>
                </c:pt>
              </c:strCache>
            </c:strRef>
          </c:tx>
          <c:invertIfNegative val="0"/>
          <c:cat>
            <c:strRef>
              <c:f>List1!$A$2:$A$5</c:f>
              <c:strCache>
                <c:ptCount val="4"/>
                <c:pt idx="0">
                  <c:v>Category 1</c:v>
                </c:pt>
                <c:pt idx="1">
                  <c:v>Category 2</c:v>
                </c:pt>
                <c:pt idx="2">
                  <c:v>Category 3</c:v>
                </c:pt>
                <c:pt idx="3">
                  <c:v>Category 4</c:v>
                </c:pt>
              </c:strCache>
            </c:strRef>
          </c:cat>
          <c:val>
            <c:numRef>
              <c:f>List1!$D$2:$D$5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6FC-439C-9821-60622D4FEB83}"/>
            </c:ext>
          </c:extLst>
        </c:ser>
        <c:dLbls>
          <c:showLegendKey val="0"/>
          <c:showVal val="0"/>
          <c:showCatName val="0"/>
          <c:showSerName val="0"/>
          <c:showPercent val="0"/>
          <c:showBubbleSize val="0"/>
        </c:dLbls>
        <c:gapWidth val="150"/>
        <c:axId val="506353152"/>
        <c:axId val="506354688"/>
      </c:barChart>
      <c:catAx>
        <c:axId val="506353152"/>
        <c:scaling>
          <c:orientation val="minMax"/>
        </c:scaling>
        <c:delete val="0"/>
        <c:axPos val="b"/>
        <c:numFmt formatCode="General" sourceLinked="0"/>
        <c:majorTickMark val="out"/>
        <c:minorTickMark val="none"/>
        <c:tickLblPos val="nextTo"/>
        <c:crossAx val="506354688"/>
        <c:crosses val="autoZero"/>
        <c:auto val="1"/>
        <c:lblAlgn val="ctr"/>
        <c:lblOffset val="100"/>
        <c:noMultiLvlLbl val="0"/>
      </c:catAx>
      <c:valAx>
        <c:axId val="506354688"/>
        <c:scaling>
          <c:orientation val="minMax"/>
        </c:scaling>
        <c:delete val="0"/>
        <c:axPos val="l"/>
        <c:majorGridlines/>
        <c:numFmt formatCode="General" sourceLinked="1"/>
        <c:majorTickMark val="out"/>
        <c:minorTickMark val="none"/>
        <c:tickLblPos val="nextTo"/>
        <c:crossAx val="506353152"/>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Manuscript file_template_CAAS</Template>
  <TotalTime>7</TotalTime>
  <Pages>2</Pages>
  <Words>161</Words>
  <Characters>833</Characters>
  <Application>Microsoft Office Word</Application>
  <DocSecurity>0</DocSecurity>
  <Lines>26</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2023-01-11T09:58:00Z</dcterms:created>
  <dcterms:modified xsi:type="dcterms:W3CDTF">2023-01-11T10:15:00Z</dcterms:modified>
  <dc:title>Differences among lychee cultivars in responses to Peronophythora litchii implicate cell wall and carbohydrate remodeling</dc:title>
  <dc:subject>Plant Protection Science submission</dc:subject>
  <cp:keywords>oomycete disease; host response; differential expression; transcript usage; reproducible bioinformatics; crop improvement</cp:keywords>
  <dc:description/>
  <cp:category>Original paper</cp:category>
</cp:coreProperties>
</file>